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82DA5" w14:textId="77777777" w:rsidR="006708BD" w:rsidRPr="005A715F" w:rsidRDefault="00FF722F" w:rsidP="006708BD">
      <w:pPr>
        <w:pStyle w:val="Sinespaciado"/>
        <w:jc w:val="center"/>
        <w:rPr>
          <w:rFonts w:ascii="Times New Roman" w:hAnsi="Times New Roman" w:cs="Times New Roman"/>
          <w:b/>
          <w:sz w:val="44"/>
          <w:szCs w:val="24"/>
        </w:rPr>
      </w:pPr>
      <w:r>
        <w:rPr>
          <w:rFonts w:ascii="Times New Roman" w:hAnsi="Times New Roman" w:cs="Times New Roman"/>
          <w:b/>
          <w:sz w:val="44"/>
          <w:szCs w:val="24"/>
        </w:rPr>
        <w:t>Universidad de G</w:t>
      </w:r>
      <w:r w:rsidRPr="005A715F">
        <w:rPr>
          <w:rFonts w:ascii="Times New Roman" w:hAnsi="Times New Roman" w:cs="Times New Roman"/>
          <w:b/>
          <w:sz w:val="44"/>
          <w:szCs w:val="24"/>
        </w:rPr>
        <w:t>uadalajara</w:t>
      </w:r>
    </w:p>
    <w:p w14:paraId="3A5BC179" w14:textId="77777777" w:rsidR="006708BD" w:rsidRPr="005A715F" w:rsidRDefault="00FF722F" w:rsidP="006708BD">
      <w:pPr>
        <w:pStyle w:val="Sinespaciad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Centro Universitario de los V</w:t>
      </w:r>
      <w:r w:rsidRPr="005A715F">
        <w:rPr>
          <w:rFonts w:ascii="Times New Roman" w:hAnsi="Times New Roman" w:cs="Times New Roman"/>
          <w:b/>
          <w:sz w:val="36"/>
          <w:szCs w:val="24"/>
        </w:rPr>
        <w:t>alles</w:t>
      </w:r>
    </w:p>
    <w:p w14:paraId="6D1A1114" w14:textId="77777777" w:rsidR="006708BD" w:rsidRPr="005A715F" w:rsidRDefault="006708BD" w:rsidP="006708BD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C0E201B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351562424"/>
      <w:r w:rsidRPr="005A715F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73BDDB37" wp14:editId="558FC756">
            <wp:extent cx="1987550" cy="2717157"/>
            <wp:effectExtent l="0" t="0" r="0" b="1270"/>
            <wp:docPr id="17" name="Imagen 17" descr="C:\Users\OmarZ\Desktop\ud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arZ\Desktop\udg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34" cy="271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7EC1" w14:textId="77777777" w:rsidR="006708BD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F58EE0" w14:textId="081159B0" w:rsidR="005A715F" w:rsidRPr="005A715F" w:rsidRDefault="005B53CF" w:rsidP="005A715F">
      <w:pPr>
        <w:pStyle w:val="Sinespaciad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Ingeniería en </w:t>
      </w:r>
      <w:r w:rsidR="005C6D23">
        <w:rPr>
          <w:rFonts w:ascii="Times New Roman" w:hAnsi="Times New Roman" w:cs="Times New Roman"/>
          <w:b/>
          <w:sz w:val="36"/>
          <w:szCs w:val="36"/>
        </w:rPr>
        <w:t>Electrónica y Computación</w:t>
      </w:r>
    </w:p>
    <w:p w14:paraId="7876FC44" w14:textId="77777777" w:rsidR="005A715F" w:rsidRPr="005A715F" w:rsidRDefault="005A715F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B8B531" w14:textId="77777777" w:rsidR="006708BD" w:rsidRPr="005A715F" w:rsidRDefault="006708BD" w:rsidP="006708BD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14:paraId="540BCF46" w14:textId="77777777" w:rsidR="006708BD" w:rsidRPr="005A715F" w:rsidRDefault="005B53CF" w:rsidP="006708BD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Reporte del proyecto</w:t>
      </w:r>
      <w:r w:rsidR="006708BD" w:rsidRPr="005A715F">
        <w:rPr>
          <w:rFonts w:ascii="Times New Roman" w:hAnsi="Times New Roman" w:cs="Times New Roman"/>
          <w:sz w:val="28"/>
          <w:szCs w:val="28"/>
        </w:rPr>
        <w:t>:</w:t>
      </w:r>
    </w:p>
    <w:bookmarkEnd w:id="0"/>
    <w:p w14:paraId="641B8C4A" w14:textId="6AA81246" w:rsidR="006708BD" w:rsidRPr="005A715F" w:rsidRDefault="003E5C73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Polos y Ceros</w:t>
      </w:r>
    </w:p>
    <w:p w14:paraId="0FE1E740" w14:textId="77777777" w:rsidR="006708BD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68713918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5AA84C6C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 w:rsidRPr="005A715F">
        <w:rPr>
          <w:rFonts w:ascii="Times New Roman" w:hAnsi="Times New Roman" w:cs="Times New Roman"/>
          <w:sz w:val="28"/>
          <w:szCs w:val="28"/>
        </w:rPr>
        <w:t>Presentado por:</w:t>
      </w:r>
    </w:p>
    <w:p w14:paraId="0588AAFF" w14:textId="0000D7E1" w:rsidR="006708BD" w:rsidRPr="005A715F" w:rsidRDefault="00776E19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Ignacio Andrade Salazar</w:t>
      </w:r>
    </w:p>
    <w:p w14:paraId="6714B15B" w14:textId="77777777" w:rsidR="006708BD" w:rsidRPr="005A715F" w:rsidRDefault="006708BD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FE4DD28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50CFE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1ED02E5D" w14:textId="77777777" w:rsidR="006708BD" w:rsidRPr="005A715F" w:rsidRDefault="005B53CF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Profesor</w:t>
      </w:r>
    </w:p>
    <w:p w14:paraId="338F6134" w14:textId="79DA8316" w:rsidR="006708BD" w:rsidRPr="005A715F" w:rsidRDefault="00DC4F40" w:rsidP="00FF722F">
      <w:pPr>
        <w:pStyle w:val="Sinespaciado"/>
        <w:spacing w:before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Dr. Gerardo Ortiz Torres</w:t>
      </w:r>
    </w:p>
    <w:p w14:paraId="1E90E34E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6CF1E4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888766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BF5083" w14:textId="4F0C5DBE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715F">
        <w:rPr>
          <w:rFonts w:ascii="Times New Roman" w:hAnsi="Times New Roman" w:cs="Times New Roman"/>
          <w:b/>
          <w:sz w:val="24"/>
          <w:szCs w:val="24"/>
        </w:rPr>
        <w:t>Ameca,</w:t>
      </w:r>
      <w:r w:rsidR="005A715F">
        <w:rPr>
          <w:rFonts w:ascii="Times New Roman" w:hAnsi="Times New Roman" w:cs="Times New Roman"/>
          <w:b/>
          <w:sz w:val="24"/>
          <w:szCs w:val="24"/>
        </w:rPr>
        <w:t xml:space="preserve"> Jalisco, </w:t>
      </w:r>
      <w:r w:rsidR="003E5C73">
        <w:rPr>
          <w:rFonts w:ascii="Times New Roman" w:hAnsi="Times New Roman" w:cs="Times New Roman"/>
          <w:b/>
          <w:sz w:val="24"/>
          <w:szCs w:val="24"/>
        </w:rPr>
        <w:t>26</w:t>
      </w:r>
      <w:r w:rsidR="00776E19">
        <w:rPr>
          <w:rFonts w:ascii="Times New Roman" w:hAnsi="Times New Roman" w:cs="Times New Roman"/>
          <w:b/>
          <w:sz w:val="24"/>
          <w:szCs w:val="24"/>
        </w:rPr>
        <w:t xml:space="preserve"> de agosto del 2023</w:t>
      </w:r>
    </w:p>
    <w:p w14:paraId="23557716" w14:textId="2B750D56" w:rsidR="00DC4F40" w:rsidRPr="00DF409F" w:rsidRDefault="00E10C4D" w:rsidP="00DF409F">
      <w:pPr>
        <w:ind w:firstLine="0"/>
        <w:rPr>
          <w:sz w:val="28"/>
          <w:lang w:val="es-MX"/>
        </w:rPr>
      </w:pPr>
      <w:r w:rsidRPr="00E10C4D">
        <w:rPr>
          <w:sz w:val="28"/>
          <w:lang w:val="es-MX"/>
        </w:rPr>
        <w:br w:type="page"/>
      </w:r>
      <w:bookmarkStart w:id="1" w:name="PointTmp"/>
    </w:p>
    <w:bookmarkEnd w:id="1"/>
    <w:p w14:paraId="660D90AE" w14:textId="77777777" w:rsidR="003E5C73" w:rsidRDefault="003E5C73" w:rsidP="003E5C73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Ejercicio 1</w:t>
      </w:r>
    </w:p>
    <w:p w14:paraId="52352D48" w14:textId="77777777" w:rsidR="00EF72B7" w:rsidRDefault="003E5C73">
      <w:pPr>
        <w:spacing w:after="0"/>
        <w:ind w:firstLine="0"/>
        <w:jc w:val="left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CDFE880" wp14:editId="34E76B9D">
            <wp:extent cx="1590897" cy="600159"/>
            <wp:effectExtent l="0" t="0" r="0" b="9525"/>
            <wp:docPr id="820814536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14536" name="Imagen 1" descr="Gráfic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2B7">
        <w:rPr>
          <w:noProof/>
        </w:rPr>
        <w:drawing>
          <wp:inline distT="0" distB="0" distL="0" distR="0" wp14:anchorId="40CA1F98" wp14:editId="0B6C2A00">
            <wp:extent cx="4976294" cy="6783705"/>
            <wp:effectExtent l="0" t="0" r="0" b="0"/>
            <wp:docPr id="1130756851" name="Imagen 14" descr="Esquemát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56851" name="Imagen 14" descr="Esquemát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95" cy="68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61CA" w14:textId="77777777" w:rsidR="00EF72B7" w:rsidRDefault="00EF72B7">
      <w:pPr>
        <w:spacing w:after="0"/>
        <w:ind w:firstLine="0"/>
        <w:jc w:val="left"/>
        <w:rPr>
          <w:lang w:val="es-ES"/>
        </w:rPr>
      </w:pPr>
    </w:p>
    <w:p w14:paraId="0C3B5024" w14:textId="77777777" w:rsidR="00EF72B7" w:rsidRDefault="00EF72B7">
      <w:pPr>
        <w:spacing w:after="0"/>
        <w:ind w:firstLine="0"/>
        <w:jc w:val="left"/>
        <w:rPr>
          <w:lang w:val="es-ES"/>
        </w:rPr>
      </w:pPr>
    </w:p>
    <w:p w14:paraId="3764D00D" w14:textId="77777777" w:rsidR="00EF72B7" w:rsidRDefault="00EF72B7">
      <w:pPr>
        <w:spacing w:after="0"/>
        <w:ind w:firstLine="0"/>
        <w:jc w:val="left"/>
        <w:rPr>
          <w:lang w:val="es-ES"/>
        </w:rPr>
      </w:pPr>
    </w:p>
    <w:p w14:paraId="306B3DBA" w14:textId="4145D794" w:rsidR="00EF72B7" w:rsidRPr="00EF72B7" w:rsidRDefault="00EF72B7">
      <w:pPr>
        <w:spacing w:after="0"/>
        <w:ind w:firstLine="0"/>
        <w:jc w:val="left"/>
        <w:rPr>
          <w:b/>
          <w:bCs/>
          <w:lang w:val="es-ES"/>
        </w:rPr>
      </w:pPr>
      <w:r w:rsidRPr="00EF72B7">
        <w:rPr>
          <w:b/>
          <w:bCs/>
          <w:lang w:val="es-ES"/>
        </w:rPr>
        <w:lastRenderedPageBreak/>
        <w:t>Comprobación:</w:t>
      </w:r>
    </w:p>
    <w:p w14:paraId="3349D97B" w14:textId="77777777" w:rsidR="00EF72B7" w:rsidRDefault="00EF72B7">
      <w:pPr>
        <w:spacing w:after="0"/>
        <w:ind w:firstLine="0"/>
        <w:jc w:val="left"/>
        <w:rPr>
          <w:lang w:val="es-ES"/>
        </w:rPr>
      </w:pPr>
    </w:p>
    <w:p w14:paraId="03A4DA02" w14:textId="1D2BC5A4" w:rsidR="003E5C73" w:rsidRDefault="003E5C73">
      <w:pPr>
        <w:spacing w:after="0"/>
        <w:ind w:firstLine="0"/>
        <w:jc w:val="left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F338FE" wp14:editId="62933DB4">
            <wp:extent cx="5612130" cy="4011930"/>
            <wp:effectExtent l="0" t="0" r="7620" b="7620"/>
            <wp:docPr id="1517197093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97093" name="Imagen 6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1C09" w14:textId="45B31E79" w:rsidR="003E5C73" w:rsidRDefault="003E5C73">
      <w:pPr>
        <w:spacing w:after="0"/>
        <w:ind w:firstLine="0"/>
        <w:jc w:val="left"/>
        <w:rPr>
          <w:lang w:val="es-ES"/>
        </w:rPr>
      </w:pPr>
      <w:r>
        <w:rPr>
          <w:lang w:val="es-ES"/>
        </w:rPr>
        <w:br w:type="page"/>
      </w:r>
    </w:p>
    <w:p w14:paraId="398482C3" w14:textId="50E689AE" w:rsidR="003E5C73" w:rsidRDefault="003E5C73" w:rsidP="003E5C73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Ejercicio 2</w:t>
      </w:r>
    </w:p>
    <w:p w14:paraId="3116DC60" w14:textId="2E21F7F9" w:rsidR="003E5C73" w:rsidRDefault="003E5C73" w:rsidP="003E5C7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480A578" wp14:editId="38F6BC48">
            <wp:extent cx="1914792" cy="543001"/>
            <wp:effectExtent l="0" t="0" r="0" b="9525"/>
            <wp:docPr id="1535632398" name="Imagen 5" descr="Imagen que contiene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32398" name="Imagen 5" descr="Imagen que contiene Gráfico de cajas y bigote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2B7">
        <w:rPr>
          <w:noProof/>
        </w:rPr>
        <w:drawing>
          <wp:inline distT="0" distB="0" distL="0" distR="0" wp14:anchorId="7D816685" wp14:editId="1545A090">
            <wp:extent cx="5612130" cy="7263130"/>
            <wp:effectExtent l="0" t="0" r="7620" b="0"/>
            <wp:docPr id="2047875062" name="Imagen 1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75062" name="Imagen 15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E8D7" w14:textId="760FC6B5" w:rsidR="00EF72B7" w:rsidRDefault="00EF72B7" w:rsidP="00EF72B7">
      <w:pPr>
        <w:spacing w:after="0"/>
        <w:ind w:firstLine="0"/>
        <w:jc w:val="left"/>
        <w:rPr>
          <w:b/>
          <w:bCs/>
          <w:lang w:val="es-ES"/>
        </w:rPr>
      </w:pPr>
      <w:r w:rsidRPr="00EF72B7">
        <w:rPr>
          <w:b/>
          <w:bCs/>
          <w:lang w:val="es-ES"/>
        </w:rPr>
        <w:lastRenderedPageBreak/>
        <w:t>Comprobación:</w:t>
      </w:r>
    </w:p>
    <w:p w14:paraId="7B1B0DEC" w14:textId="77777777" w:rsidR="00EF72B7" w:rsidRPr="003E5C73" w:rsidRDefault="00EF72B7" w:rsidP="00EF72B7">
      <w:pPr>
        <w:spacing w:after="0"/>
        <w:ind w:firstLine="0"/>
        <w:jc w:val="left"/>
        <w:rPr>
          <w:b/>
          <w:bCs/>
          <w:lang w:val="es-ES"/>
        </w:rPr>
      </w:pPr>
    </w:p>
    <w:p w14:paraId="264D3D90" w14:textId="52CF9B12" w:rsidR="00A43077" w:rsidRPr="003E5C73" w:rsidRDefault="003E5C73" w:rsidP="003E5C73">
      <w:pPr>
        <w:spacing w:after="0"/>
        <w:ind w:firstLine="0"/>
        <w:jc w:val="left"/>
        <w:rPr>
          <w:lang w:val="es-ES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087CFEC5" wp14:editId="222063F7">
            <wp:simplePos x="0" y="0"/>
            <wp:positionH relativeFrom="margin">
              <wp:posOffset>4282440</wp:posOffset>
            </wp:positionH>
            <wp:positionV relativeFrom="margin">
              <wp:posOffset>1366520</wp:posOffset>
            </wp:positionV>
            <wp:extent cx="1514475" cy="2524125"/>
            <wp:effectExtent l="0" t="0" r="9525" b="9525"/>
            <wp:wrapSquare wrapText="bothSides"/>
            <wp:docPr id="188666668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668" name="Imagen 4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inline distT="0" distB="0" distL="0" distR="0" wp14:anchorId="2457A9E2" wp14:editId="521D063D">
            <wp:extent cx="4064001" cy="3619500"/>
            <wp:effectExtent l="0" t="0" r="0" b="0"/>
            <wp:docPr id="279464905" name="Imagen 2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64905" name="Imagen 279464905" descr="Fig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901" cy="363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14:paraId="30C263B0" w14:textId="13966DA8" w:rsidR="00510B74" w:rsidRDefault="003E5C73" w:rsidP="003E5C73">
      <w:pPr>
        <w:pStyle w:val="Text"/>
        <w:ind w:firstLine="0"/>
        <w:jc w:val="center"/>
        <w:rPr>
          <w:b/>
          <w:bCs/>
          <w:sz w:val="22"/>
          <w:szCs w:val="22"/>
        </w:rPr>
      </w:pPr>
      <w:proofErr w:type="spellStart"/>
      <w:r w:rsidRPr="003E5C73">
        <w:rPr>
          <w:b/>
          <w:bCs/>
          <w:sz w:val="22"/>
          <w:szCs w:val="22"/>
        </w:rPr>
        <w:lastRenderedPageBreak/>
        <w:t>Ejercicio</w:t>
      </w:r>
      <w:proofErr w:type="spellEnd"/>
      <w:r w:rsidRPr="003E5C73">
        <w:rPr>
          <w:b/>
          <w:bCs/>
          <w:sz w:val="22"/>
          <w:szCs w:val="22"/>
        </w:rPr>
        <w:t xml:space="preserve"> 3</w:t>
      </w:r>
    </w:p>
    <w:p w14:paraId="2E6904DE" w14:textId="46948FE7" w:rsidR="003E5C73" w:rsidRPr="003E5C73" w:rsidRDefault="003E5C73" w:rsidP="003E5C73">
      <w:pPr>
        <w:pStyle w:val="Text"/>
        <w:ind w:firstLine="0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C617B6E" wp14:editId="031231EF">
            <wp:extent cx="2248214" cy="438211"/>
            <wp:effectExtent l="0" t="0" r="0" b="0"/>
            <wp:docPr id="6327069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06941" name="Imagen 6327069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3BEA" w14:textId="362BDE24" w:rsidR="003E5C73" w:rsidRDefault="00EF72B7" w:rsidP="00510B74">
      <w:pPr>
        <w:pStyle w:val="Text"/>
        <w:ind w:firstLine="0"/>
        <w:rPr>
          <w:sz w:val="20"/>
        </w:rPr>
      </w:pPr>
      <w:r>
        <w:rPr>
          <w:noProof/>
        </w:rPr>
        <w:drawing>
          <wp:inline distT="0" distB="0" distL="0" distR="0" wp14:anchorId="2FEFC805" wp14:editId="58EB8BF0">
            <wp:extent cx="5612130" cy="6725920"/>
            <wp:effectExtent l="0" t="0" r="7620" b="0"/>
            <wp:docPr id="2067608743" name="Imagen 16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08743" name="Imagen 16" descr="Un conjunto de letras blancas en un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2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2C45" w14:textId="77777777" w:rsidR="00EF72B7" w:rsidRDefault="00EF72B7" w:rsidP="00510B74">
      <w:pPr>
        <w:pStyle w:val="Text"/>
        <w:ind w:firstLine="0"/>
        <w:rPr>
          <w:sz w:val="20"/>
        </w:rPr>
      </w:pPr>
    </w:p>
    <w:p w14:paraId="3C16CF2A" w14:textId="77777777" w:rsidR="00EF72B7" w:rsidRDefault="00EF72B7" w:rsidP="00510B74">
      <w:pPr>
        <w:pStyle w:val="Text"/>
        <w:ind w:firstLine="0"/>
        <w:rPr>
          <w:sz w:val="20"/>
        </w:rPr>
      </w:pPr>
    </w:p>
    <w:p w14:paraId="3EC5A2AD" w14:textId="77777777" w:rsidR="00EF72B7" w:rsidRDefault="00EF72B7" w:rsidP="00510B74">
      <w:pPr>
        <w:pStyle w:val="Text"/>
        <w:ind w:firstLine="0"/>
        <w:rPr>
          <w:sz w:val="20"/>
        </w:rPr>
      </w:pPr>
    </w:p>
    <w:p w14:paraId="412BD473" w14:textId="77777777" w:rsidR="00EF72B7" w:rsidRDefault="00EF72B7" w:rsidP="00EF72B7">
      <w:pPr>
        <w:spacing w:after="0"/>
        <w:ind w:firstLine="0"/>
        <w:jc w:val="left"/>
        <w:rPr>
          <w:b/>
          <w:bCs/>
          <w:lang w:val="es-ES"/>
        </w:rPr>
      </w:pPr>
      <w:r w:rsidRPr="00EF72B7">
        <w:rPr>
          <w:b/>
          <w:bCs/>
          <w:lang w:val="es-ES"/>
        </w:rPr>
        <w:lastRenderedPageBreak/>
        <w:t>Comprobación:</w:t>
      </w:r>
    </w:p>
    <w:p w14:paraId="490E359E" w14:textId="77777777" w:rsidR="00EF72B7" w:rsidRDefault="00EF72B7" w:rsidP="00510B74">
      <w:pPr>
        <w:pStyle w:val="Text"/>
        <w:ind w:firstLine="0"/>
        <w:rPr>
          <w:sz w:val="20"/>
        </w:rPr>
      </w:pPr>
    </w:p>
    <w:p w14:paraId="228648A1" w14:textId="46710889" w:rsidR="003E5C73" w:rsidRDefault="002D669C" w:rsidP="00510B74">
      <w:pPr>
        <w:pStyle w:val="Text"/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9614F26" wp14:editId="695D6C5C">
            <wp:extent cx="5612130" cy="4023995"/>
            <wp:effectExtent l="0" t="0" r="7620" b="0"/>
            <wp:docPr id="1072561297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61297" name="Imagen 8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C2A9" w14:textId="113A142A" w:rsidR="003E5C73" w:rsidRDefault="003E5C73" w:rsidP="00510B74">
      <w:pPr>
        <w:pStyle w:val="Text"/>
        <w:ind w:firstLine="0"/>
        <w:rPr>
          <w:sz w:val="20"/>
        </w:rPr>
      </w:pPr>
    </w:p>
    <w:p w14:paraId="05D4393C" w14:textId="77777777" w:rsidR="003E5C73" w:rsidRPr="00E636BB" w:rsidRDefault="003E5C73" w:rsidP="00510B74">
      <w:pPr>
        <w:pStyle w:val="Text"/>
        <w:ind w:firstLine="0"/>
        <w:rPr>
          <w:sz w:val="20"/>
        </w:rPr>
      </w:pPr>
    </w:p>
    <w:p w14:paraId="2C773666" w14:textId="77777777" w:rsidR="004C5063" w:rsidRPr="00510B74" w:rsidRDefault="004C5063" w:rsidP="004D7523"/>
    <w:p w14:paraId="77C24AD6" w14:textId="512A5783" w:rsidR="002D669C" w:rsidRDefault="002D669C" w:rsidP="00A43077">
      <w:pPr>
        <w:spacing w:after="0"/>
        <w:ind w:firstLine="0"/>
      </w:pPr>
    </w:p>
    <w:p w14:paraId="606C1C92" w14:textId="77777777" w:rsidR="002D669C" w:rsidRDefault="002D669C">
      <w:pPr>
        <w:spacing w:after="0"/>
        <w:ind w:firstLine="0"/>
        <w:jc w:val="left"/>
      </w:pPr>
      <w:r>
        <w:br w:type="page"/>
      </w:r>
    </w:p>
    <w:p w14:paraId="342D83E9" w14:textId="2738C713" w:rsidR="001B36B1" w:rsidRDefault="002D669C" w:rsidP="002D669C">
      <w:pPr>
        <w:spacing w:after="0"/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Ejercicio</w:t>
      </w:r>
      <w:proofErr w:type="spellEnd"/>
      <w:r>
        <w:rPr>
          <w:b/>
          <w:bCs/>
        </w:rPr>
        <w:t xml:space="preserve"> 4</w:t>
      </w:r>
    </w:p>
    <w:p w14:paraId="07B39A5A" w14:textId="77777777" w:rsidR="00EF72B7" w:rsidRDefault="002D669C" w:rsidP="002D669C">
      <w:pPr>
        <w:spacing w:after="0"/>
        <w:ind w:firstLine="0"/>
      </w:pPr>
      <w:r>
        <w:rPr>
          <w:b/>
          <w:bCs/>
          <w:noProof/>
        </w:rPr>
        <w:drawing>
          <wp:inline distT="0" distB="0" distL="0" distR="0" wp14:anchorId="3DE3F4D8" wp14:editId="1EDD91CE">
            <wp:extent cx="1467055" cy="543001"/>
            <wp:effectExtent l="0" t="0" r="0" b="9525"/>
            <wp:docPr id="1892162568" name="Imagen 9" descr="Imagen que contiene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62568" name="Imagen 9" descr="Imagen que contiene Gráfico de cajas y bigote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2B7" w:rsidRPr="00EF72B7">
        <w:t xml:space="preserve"> </w:t>
      </w:r>
      <w:r w:rsidR="00EF72B7">
        <w:rPr>
          <w:noProof/>
        </w:rPr>
        <w:drawing>
          <wp:inline distT="0" distB="0" distL="0" distR="0" wp14:anchorId="5055DDD8" wp14:editId="401424A3">
            <wp:extent cx="5612130" cy="6732270"/>
            <wp:effectExtent l="0" t="0" r="7620" b="0"/>
            <wp:docPr id="1690646735" name="Imagen 1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6735" name="Imagen 17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3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FFC6" w14:textId="77777777" w:rsidR="00EF72B7" w:rsidRDefault="00EF72B7" w:rsidP="002D669C">
      <w:pPr>
        <w:spacing w:after="0"/>
        <w:ind w:firstLine="0"/>
      </w:pPr>
    </w:p>
    <w:p w14:paraId="471EAC8B" w14:textId="77777777" w:rsidR="00EF72B7" w:rsidRDefault="00EF72B7" w:rsidP="002D669C">
      <w:pPr>
        <w:spacing w:after="0"/>
        <w:ind w:firstLine="0"/>
      </w:pPr>
    </w:p>
    <w:p w14:paraId="4588BEEF" w14:textId="77777777" w:rsidR="00EF72B7" w:rsidRDefault="00EF72B7" w:rsidP="002D669C">
      <w:pPr>
        <w:spacing w:after="0"/>
        <w:ind w:firstLine="0"/>
      </w:pPr>
    </w:p>
    <w:p w14:paraId="01ADD2B6" w14:textId="77777777" w:rsidR="00EF72B7" w:rsidRDefault="00EF72B7" w:rsidP="002D669C">
      <w:pPr>
        <w:spacing w:after="0"/>
        <w:ind w:firstLine="0"/>
      </w:pPr>
    </w:p>
    <w:p w14:paraId="50D44903" w14:textId="77777777" w:rsidR="00EF72B7" w:rsidRDefault="00EF72B7" w:rsidP="00EF72B7">
      <w:pPr>
        <w:spacing w:after="0"/>
        <w:ind w:firstLine="0"/>
        <w:jc w:val="left"/>
        <w:rPr>
          <w:b/>
          <w:bCs/>
          <w:lang w:val="es-ES"/>
        </w:rPr>
      </w:pPr>
      <w:r w:rsidRPr="00EF72B7">
        <w:rPr>
          <w:b/>
          <w:bCs/>
          <w:lang w:val="es-ES"/>
        </w:rPr>
        <w:lastRenderedPageBreak/>
        <w:t>Comprobación:</w:t>
      </w:r>
    </w:p>
    <w:p w14:paraId="26906B84" w14:textId="77777777" w:rsidR="00EF72B7" w:rsidRDefault="00EF72B7" w:rsidP="002D669C">
      <w:pPr>
        <w:spacing w:after="0"/>
        <w:ind w:firstLine="0"/>
      </w:pPr>
    </w:p>
    <w:p w14:paraId="7124B216" w14:textId="5FCE482C" w:rsidR="002D669C" w:rsidRDefault="002D669C" w:rsidP="002D669C">
      <w:pPr>
        <w:spacing w:after="0"/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145D2C" wp14:editId="2F1E70BA">
            <wp:extent cx="5612130" cy="4462780"/>
            <wp:effectExtent l="0" t="0" r="7620" b="0"/>
            <wp:docPr id="92902823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28230" name="Imagen 10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F167" w14:textId="77777777" w:rsidR="002D669C" w:rsidRDefault="002D669C">
      <w:pPr>
        <w:spacing w:after="0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A1C4808" w14:textId="45722DEE" w:rsidR="002D669C" w:rsidRDefault="002D669C" w:rsidP="002D669C">
      <w:pPr>
        <w:spacing w:after="0"/>
        <w:ind w:firstLine="0"/>
        <w:jc w:val="center"/>
        <w:rPr>
          <w:b/>
          <w:bCs/>
        </w:rPr>
      </w:pPr>
      <w:proofErr w:type="spellStart"/>
      <w:r w:rsidRPr="002D669C">
        <w:rPr>
          <w:b/>
          <w:bCs/>
        </w:rPr>
        <w:lastRenderedPageBreak/>
        <w:t>Ejercicio</w:t>
      </w:r>
      <w:proofErr w:type="spellEnd"/>
      <w:r w:rsidRPr="002D669C">
        <w:rPr>
          <w:b/>
          <w:bCs/>
        </w:rPr>
        <w:t xml:space="preserve"> 5</w:t>
      </w:r>
    </w:p>
    <w:p w14:paraId="5DA51998" w14:textId="0676E012" w:rsidR="00121250" w:rsidRDefault="00121250" w:rsidP="00121250">
      <w:pPr>
        <w:spacing w:after="0"/>
        <w:ind w:firstLine="0"/>
      </w:pPr>
      <w:r>
        <w:rPr>
          <w:b/>
          <w:bCs/>
          <w:noProof/>
        </w:rPr>
        <w:drawing>
          <wp:inline distT="0" distB="0" distL="0" distR="0" wp14:anchorId="3898BCA5" wp14:editId="0FEB12C9">
            <wp:extent cx="1200318" cy="466790"/>
            <wp:effectExtent l="0" t="0" r="0" b="9525"/>
            <wp:docPr id="4814751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75177" name="Imagen 4814751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2B7" w:rsidRPr="00EF72B7">
        <w:t xml:space="preserve"> </w:t>
      </w:r>
      <w:r w:rsidR="00EF72B7">
        <w:rPr>
          <w:noProof/>
        </w:rPr>
        <w:drawing>
          <wp:inline distT="0" distB="0" distL="0" distR="0" wp14:anchorId="2BC7CE89" wp14:editId="43C9343A">
            <wp:extent cx="5612130" cy="7337425"/>
            <wp:effectExtent l="0" t="0" r="7620" b="0"/>
            <wp:docPr id="1778345839" name="Imagen 18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45839" name="Imagen 18" descr="Un conjunto de letras blancas en un fondo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3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35FF" w14:textId="77777777" w:rsidR="00EF72B7" w:rsidRDefault="00EF72B7" w:rsidP="00121250">
      <w:pPr>
        <w:spacing w:after="0"/>
        <w:ind w:firstLine="0"/>
      </w:pPr>
    </w:p>
    <w:p w14:paraId="1A258ED4" w14:textId="77777777" w:rsidR="00EF72B7" w:rsidRDefault="00EF72B7" w:rsidP="00EF72B7">
      <w:pPr>
        <w:spacing w:after="0"/>
        <w:ind w:firstLine="0"/>
        <w:jc w:val="left"/>
        <w:rPr>
          <w:b/>
          <w:bCs/>
          <w:lang w:val="es-ES"/>
        </w:rPr>
      </w:pPr>
      <w:r w:rsidRPr="00EF72B7">
        <w:rPr>
          <w:b/>
          <w:bCs/>
          <w:lang w:val="es-ES"/>
        </w:rPr>
        <w:lastRenderedPageBreak/>
        <w:t>Comprobación:</w:t>
      </w:r>
    </w:p>
    <w:p w14:paraId="39A20A8F" w14:textId="77777777" w:rsidR="00EF72B7" w:rsidRDefault="00EF72B7" w:rsidP="00121250">
      <w:pPr>
        <w:spacing w:after="0"/>
        <w:ind w:firstLine="0"/>
        <w:rPr>
          <w:b/>
          <w:bCs/>
        </w:rPr>
      </w:pPr>
    </w:p>
    <w:p w14:paraId="501CACA5" w14:textId="10CAC090" w:rsidR="00EF72B7" w:rsidRDefault="00121250" w:rsidP="00121250">
      <w:pPr>
        <w:spacing w:after="0"/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4042C1" wp14:editId="3FADBC70">
            <wp:extent cx="5612130" cy="3928110"/>
            <wp:effectExtent l="0" t="0" r="7620" b="0"/>
            <wp:docPr id="1475251798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51798" name="Imagen 12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17BF" w14:textId="77777777" w:rsidR="00EF72B7" w:rsidRDefault="00EF72B7">
      <w:pPr>
        <w:spacing w:after="0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963B2AF" w14:textId="44E10E62" w:rsidR="00121250" w:rsidRDefault="00EF72B7" w:rsidP="00EF72B7">
      <w:pPr>
        <w:spacing w:after="0"/>
        <w:ind w:firstLine="0"/>
        <w:jc w:val="center"/>
        <w:rPr>
          <w:b/>
          <w:bCs/>
        </w:rPr>
      </w:pPr>
      <w:r w:rsidRPr="00EF72B7">
        <w:rPr>
          <w:b/>
          <w:bCs/>
        </w:rPr>
        <w:lastRenderedPageBreak/>
        <w:t xml:space="preserve">La </w:t>
      </w:r>
      <w:proofErr w:type="spellStart"/>
      <w:r w:rsidRPr="00EF72B7">
        <w:rPr>
          <w:b/>
          <w:bCs/>
        </w:rPr>
        <w:t>transformada</w:t>
      </w:r>
      <w:proofErr w:type="spellEnd"/>
      <w:r w:rsidRPr="00EF72B7">
        <w:rPr>
          <w:b/>
          <w:bCs/>
        </w:rPr>
        <w:t xml:space="preserve"> de Laplace</w:t>
      </w:r>
    </w:p>
    <w:p w14:paraId="376A9024" w14:textId="77777777" w:rsidR="00EF72B7" w:rsidRDefault="00EF72B7" w:rsidP="00EF72B7">
      <w:pPr>
        <w:spacing w:after="0"/>
        <w:ind w:firstLine="0"/>
        <w:jc w:val="center"/>
        <w:rPr>
          <w:b/>
          <w:bCs/>
        </w:rPr>
      </w:pPr>
    </w:p>
    <w:p w14:paraId="40FA8D58" w14:textId="0D1E37D0" w:rsidR="00EF72B7" w:rsidRPr="00EF72B7" w:rsidRDefault="00427044" w:rsidP="00EF72B7">
      <w:pPr>
        <w:spacing w:after="0"/>
        <w:ind w:firstLine="0"/>
      </w:pPr>
      <w:r>
        <w:rPr>
          <w:noProof/>
        </w:rPr>
        <w:drawing>
          <wp:inline distT="0" distB="0" distL="0" distR="0" wp14:anchorId="5B4FCD4D" wp14:editId="1CB05223">
            <wp:extent cx="5612130" cy="4587875"/>
            <wp:effectExtent l="0" t="0" r="7620" b="3175"/>
            <wp:docPr id="1784264606" name="Imagen 1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64606" name="Imagen 19" descr="Texto, Cart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2B7" w:rsidRPr="00EF72B7" w:rsidSect="00274D92">
      <w:headerReference w:type="default" r:id="rId26"/>
      <w:pgSz w:w="12240" w:h="15840" w:code="1"/>
      <w:pgMar w:top="1418" w:right="1701" w:bottom="1418" w:left="1701" w:header="431" w:footer="431" w:gutter="0"/>
      <w:pgNumType w:start="1"/>
      <w:cols w:space="28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00221" w14:textId="77777777" w:rsidR="00D0720D" w:rsidRDefault="00D0720D">
      <w:r>
        <w:separator/>
      </w:r>
    </w:p>
  </w:endnote>
  <w:endnote w:type="continuationSeparator" w:id="0">
    <w:p w14:paraId="222894B2" w14:textId="77777777" w:rsidR="00D0720D" w:rsidRDefault="00D07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A97B5" w14:textId="77777777" w:rsidR="00D0720D" w:rsidRDefault="00D0720D"/>
  </w:footnote>
  <w:footnote w:type="continuationSeparator" w:id="0">
    <w:p w14:paraId="43FEB195" w14:textId="77777777" w:rsidR="00D0720D" w:rsidRDefault="00D072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54004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FAFE1B" w14:textId="77777777" w:rsidR="008B7CF4" w:rsidRDefault="008B7CF4">
        <w:pPr>
          <w:pStyle w:val="Encabezad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6D2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4F3213C" w14:textId="77777777" w:rsidR="008B7CF4" w:rsidRDefault="008B7C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44697DC"/>
    <w:lvl w:ilvl="0">
      <w:start w:val="1"/>
      <w:numFmt w:val="decimal"/>
      <w:lvlText w:val="%1."/>
      <w:lvlJc w:val="left"/>
    </w:lvl>
    <w:lvl w:ilvl="1">
      <w:start w:val="1"/>
      <w:numFmt w:val="upperLetter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37EC1337"/>
    <w:multiLevelType w:val="hybridMultilevel"/>
    <w:tmpl w:val="8FA2A2D0"/>
    <w:lvl w:ilvl="0" w:tplc="AD4CEE96">
      <w:start w:val="1"/>
      <w:numFmt w:val="decimal"/>
      <w:pStyle w:val="Ttulo2"/>
      <w:lvlText w:val="1.%1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D9E108F"/>
    <w:multiLevelType w:val="hybridMultilevel"/>
    <w:tmpl w:val="028641F8"/>
    <w:lvl w:ilvl="0" w:tplc="7F08E066">
      <w:start w:val="1"/>
      <w:numFmt w:val="decimal"/>
      <w:pStyle w:val="Ttulo3"/>
      <w:lvlText w:val="1.1.%1"/>
      <w:lvlJc w:val="left"/>
      <w:pPr>
        <w:ind w:left="92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07AF5"/>
    <w:multiLevelType w:val="hybridMultilevel"/>
    <w:tmpl w:val="7812BF02"/>
    <w:lvl w:ilvl="0" w:tplc="54083E2C">
      <w:start w:val="1"/>
      <w:numFmt w:val="decimal"/>
      <w:pStyle w:val="Ttulo4"/>
      <w:lvlText w:val="1.1.3.%1"/>
      <w:lvlJc w:val="left"/>
      <w:pPr>
        <w:ind w:left="115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71" w:hanging="360"/>
      </w:pPr>
    </w:lvl>
    <w:lvl w:ilvl="2" w:tplc="080A001B" w:tentative="1">
      <w:start w:val="1"/>
      <w:numFmt w:val="lowerRoman"/>
      <w:lvlText w:val="%3."/>
      <w:lvlJc w:val="right"/>
      <w:pPr>
        <w:ind w:left="2591" w:hanging="180"/>
      </w:pPr>
    </w:lvl>
    <w:lvl w:ilvl="3" w:tplc="080A000F" w:tentative="1">
      <w:start w:val="1"/>
      <w:numFmt w:val="decimal"/>
      <w:lvlText w:val="%4."/>
      <w:lvlJc w:val="left"/>
      <w:pPr>
        <w:ind w:left="3311" w:hanging="360"/>
      </w:pPr>
    </w:lvl>
    <w:lvl w:ilvl="4" w:tplc="080A0019" w:tentative="1">
      <w:start w:val="1"/>
      <w:numFmt w:val="lowerLetter"/>
      <w:lvlText w:val="%5."/>
      <w:lvlJc w:val="left"/>
      <w:pPr>
        <w:ind w:left="4031" w:hanging="360"/>
      </w:pPr>
    </w:lvl>
    <w:lvl w:ilvl="5" w:tplc="080A001B" w:tentative="1">
      <w:start w:val="1"/>
      <w:numFmt w:val="lowerRoman"/>
      <w:lvlText w:val="%6."/>
      <w:lvlJc w:val="right"/>
      <w:pPr>
        <w:ind w:left="4751" w:hanging="180"/>
      </w:pPr>
    </w:lvl>
    <w:lvl w:ilvl="6" w:tplc="080A000F" w:tentative="1">
      <w:start w:val="1"/>
      <w:numFmt w:val="decimal"/>
      <w:lvlText w:val="%7."/>
      <w:lvlJc w:val="left"/>
      <w:pPr>
        <w:ind w:left="5471" w:hanging="360"/>
      </w:pPr>
    </w:lvl>
    <w:lvl w:ilvl="7" w:tplc="080A0019" w:tentative="1">
      <w:start w:val="1"/>
      <w:numFmt w:val="lowerLetter"/>
      <w:lvlText w:val="%8."/>
      <w:lvlJc w:val="left"/>
      <w:pPr>
        <w:ind w:left="6191" w:hanging="360"/>
      </w:pPr>
    </w:lvl>
    <w:lvl w:ilvl="8" w:tplc="080A001B" w:tentative="1">
      <w:start w:val="1"/>
      <w:numFmt w:val="lowerRoman"/>
      <w:lvlText w:val="%9."/>
      <w:lvlJc w:val="right"/>
      <w:pPr>
        <w:ind w:left="6911" w:hanging="180"/>
      </w:pPr>
    </w:lvl>
  </w:abstractNum>
  <w:num w:numId="1" w16cid:durableId="702874226">
    <w:abstractNumId w:val="0"/>
  </w:num>
  <w:num w:numId="2" w16cid:durableId="605038367">
    <w:abstractNumId w:val="2"/>
  </w:num>
  <w:num w:numId="3" w16cid:durableId="859466283">
    <w:abstractNumId w:val="1"/>
  </w:num>
  <w:num w:numId="4" w16cid:durableId="304285124">
    <w:abstractNumId w:val="4"/>
  </w:num>
  <w:num w:numId="5" w16cid:durableId="1548761150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47C"/>
    <w:rsid w:val="00000C13"/>
    <w:rsid w:val="00002786"/>
    <w:rsid w:val="00042E13"/>
    <w:rsid w:val="000478CA"/>
    <w:rsid w:val="00051D08"/>
    <w:rsid w:val="000943DF"/>
    <w:rsid w:val="000A168B"/>
    <w:rsid w:val="000A237A"/>
    <w:rsid w:val="000A7682"/>
    <w:rsid w:val="000D2BDE"/>
    <w:rsid w:val="00104BB0"/>
    <w:rsid w:val="0010794E"/>
    <w:rsid w:val="00121250"/>
    <w:rsid w:val="0013354F"/>
    <w:rsid w:val="001364A0"/>
    <w:rsid w:val="001419A3"/>
    <w:rsid w:val="00143F2E"/>
    <w:rsid w:val="00144E72"/>
    <w:rsid w:val="00153706"/>
    <w:rsid w:val="00156803"/>
    <w:rsid w:val="00175C48"/>
    <w:rsid w:val="001768FF"/>
    <w:rsid w:val="00195366"/>
    <w:rsid w:val="001A60B1"/>
    <w:rsid w:val="001B36B1"/>
    <w:rsid w:val="001E7B7A"/>
    <w:rsid w:val="001F4C5C"/>
    <w:rsid w:val="00204478"/>
    <w:rsid w:val="00214E2E"/>
    <w:rsid w:val="00216141"/>
    <w:rsid w:val="00217186"/>
    <w:rsid w:val="002434A1"/>
    <w:rsid w:val="00263943"/>
    <w:rsid w:val="00267B35"/>
    <w:rsid w:val="002717A0"/>
    <w:rsid w:val="00274D92"/>
    <w:rsid w:val="0029056D"/>
    <w:rsid w:val="002D0DF8"/>
    <w:rsid w:val="002D2B40"/>
    <w:rsid w:val="002D669C"/>
    <w:rsid w:val="002E284B"/>
    <w:rsid w:val="002F7910"/>
    <w:rsid w:val="00335F7C"/>
    <w:rsid w:val="003427CE"/>
    <w:rsid w:val="00360269"/>
    <w:rsid w:val="00362D7C"/>
    <w:rsid w:val="00365830"/>
    <w:rsid w:val="0037551B"/>
    <w:rsid w:val="00380A04"/>
    <w:rsid w:val="00392DBA"/>
    <w:rsid w:val="003B5513"/>
    <w:rsid w:val="003C1F1A"/>
    <w:rsid w:val="003C3322"/>
    <w:rsid w:val="003C68C2"/>
    <w:rsid w:val="003D4CAE"/>
    <w:rsid w:val="003E5389"/>
    <w:rsid w:val="003E5C73"/>
    <w:rsid w:val="003F26BD"/>
    <w:rsid w:val="003F52AD"/>
    <w:rsid w:val="00407B08"/>
    <w:rsid w:val="00427044"/>
    <w:rsid w:val="0043144F"/>
    <w:rsid w:val="00431BFA"/>
    <w:rsid w:val="004353CF"/>
    <w:rsid w:val="00445B2D"/>
    <w:rsid w:val="004631BC"/>
    <w:rsid w:val="004661C6"/>
    <w:rsid w:val="00474E7E"/>
    <w:rsid w:val="00475467"/>
    <w:rsid w:val="00484761"/>
    <w:rsid w:val="00484DD5"/>
    <w:rsid w:val="004A52B2"/>
    <w:rsid w:val="004C1E16"/>
    <w:rsid w:val="004C2543"/>
    <w:rsid w:val="004C32FD"/>
    <w:rsid w:val="004C5063"/>
    <w:rsid w:val="004D15CA"/>
    <w:rsid w:val="004D3010"/>
    <w:rsid w:val="004D7523"/>
    <w:rsid w:val="004E3E4C"/>
    <w:rsid w:val="004F1951"/>
    <w:rsid w:val="004F23A0"/>
    <w:rsid w:val="005003E3"/>
    <w:rsid w:val="005035DC"/>
    <w:rsid w:val="005052CD"/>
    <w:rsid w:val="00510B74"/>
    <w:rsid w:val="0054624D"/>
    <w:rsid w:val="00550A26"/>
    <w:rsid w:val="00550BF5"/>
    <w:rsid w:val="00567A70"/>
    <w:rsid w:val="005A2A15"/>
    <w:rsid w:val="005A715F"/>
    <w:rsid w:val="005B53CF"/>
    <w:rsid w:val="005C6D23"/>
    <w:rsid w:val="005D1B15"/>
    <w:rsid w:val="005D2824"/>
    <w:rsid w:val="005D28DF"/>
    <w:rsid w:val="005D4F1A"/>
    <w:rsid w:val="005D5B4E"/>
    <w:rsid w:val="005D72BB"/>
    <w:rsid w:val="005E629D"/>
    <w:rsid w:val="005E692F"/>
    <w:rsid w:val="006016D9"/>
    <w:rsid w:val="00610697"/>
    <w:rsid w:val="0061069E"/>
    <w:rsid w:val="006167ED"/>
    <w:rsid w:val="0062114B"/>
    <w:rsid w:val="00623698"/>
    <w:rsid w:val="00625E96"/>
    <w:rsid w:val="00647C09"/>
    <w:rsid w:val="00651F2C"/>
    <w:rsid w:val="006708BD"/>
    <w:rsid w:val="00685B44"/>
    <w:rsid w:val="0069090D"/>
    <w:rsid w:val="00693D5D"/>
    <w:rsid w:val="006B7F03"/>
    <w:rsid w:val="006C44FA"/>
    <w:rsid w:val="006D4BEC"/>
    <w:rsid w:val="006E2814"/>
    <w:rsid w:val="00710636"/>
    <w:rsid w:val="0071233B"/>
    <w:rsid w:val="00725B45"/>
    <w:rsid w:val="00736B31"/>
    <w:rsid w:val="0075293A"/>
    <w:rsid w:val="00776E19"/>
    <w:rsid w:val="00792D6A"/>
    <w:rsid w:val="007C4336"/>
    <w:rsid w:val="007E74E7"/>
    <w:rsid w:val="007F4BC1"/>
    <w:rsid w:val="007F7AA6"/>
    <w:rsid w:val="00823624"/>
    <w:rsid w:val="00834762"/>
    <w:rsid w:val="00837E47"/>
    <w:rsid w:val="008518FE"/>
    <w:rsid w:val="0085659C"/>
    <w:rsid w:val="00867BAF"/>
    <w:rsid w:val="00872026"/>
    <w:rsid w:val="0087792E"/>
    <w:rsid w:val="00883EAF"/>
    <w:rsid w:val="00885258"/>
    <w:rsid w:val="008A30C3"/>
    <w:rsid w:val="008A3816"/>
    <w:rsid w:val="008A3C23"/>
    <w:rsid w:val="008B7CF4"/>
    <w:rsid w:val="008C0534"/>
    <w:rsid w:val="008C49CC"/>
    <w:rsid w:val="008D69E9"/>
    <w:rsid w:val="008E0645"/>
    <w:rsid w:val="008F594A"/>
    <w:rsid w:val="00904C7E"/>
    <w:rsid w:val="0091035B"/>
    <w:rsid w:val="00946072"/>
    <w:rsid w:val="00985112"/>
    <w:rsid w:val="009A1F6E"/>
    <w:rsid w:val="009B6AA4"/>
    <w:rsid w:val="009C71E9"/>
    <w:rsid w:val="009C7D17"/>
    <w:rsid w:val="009D0BAC"/>
    <w:rsid w:val="009E484E"/>
    <w:rsid w:val="009F40FB"/>
    <w:rsid w:val="009F4286"/>
    <w:rsid w:val="00A05DBD"/>
    <w:rsid w:val="00A0679E"/>
    <w:rsid w:val="00A22FCB"/>
    <w:rsid w:val="00A3155F"/>
    <w:rsid w:val="00A33DCF"/>
    <w:rsid w:val="00A43077"/>
    <w:rsid w:val="00A472F1"/>
    <w:rsid w:val="00A5237D"/>
    <w:rsid w:val="00A554A3"/>
    <w:rsid w:val="00A73166"/>
    <w:rsid w:val="00A758EA"/>
    <w:rsid w:val="00A842A8"/>
    <w:rsid w:val="00A95C50"/>
    <w:rsid w:val="00AB79A6"/>
    <w:rsid w:val="00AC4850"/>
    <w:rsid w:val="00AC4991"/>
    <w:rsid w:val="00AD141A"/>
    <w:rsid w:val="00AE6411"/>
    <w:rsid w:val="00AF4D99"/>
    <w:rsid w:val="00B03AF2"/>
    <w:rsid w:val="00B172AB"/>
    <w:rsid w:val="00B27ADE"/>
    <w:rsid w:val="00B34C9E"/>
    <w:rsid w:val="00B47B59"/>
    <w:rsid w:val="00B50ABE"/>
    <w:rsid w:val="00B53F81"/>
    <w:rsid w:val="00B56C2B"/>
    <w:rsid w:val="00B65BD3"/>
    <w:rsid w:val="00B70469"/>
    <w:rsid w:val="00B70E2B"/>
    <w:rsid w:val="00B72DD8"/>
    <w:rsid w:val="00B72E09"/>
    <w:rsid w:val="00B93630"/>
    <w:rsid w:val="00BC32FC"/>
    <w:rsid w:val="00BE4817"/>
    <w:rsid w:val="00BF051F"/>
    <w:rsid w:val="00BF0C69"/>
    <w:rsid w:val="00BF629B"/>
    <w:rsid w:val="00BF655C"/>
    <w:rsid w:val="00C075EF"/>
    <w:rsid w:val="00C11E83"/>
    <w:rsid w:val="00C2378A"/>
    <w:rsid w:val="00C378A1"/>
    <w:rsid w:val="00C411CE"/>
    <w:rsid w:val="00C52B1A"/>
    <w:rsid w:val="00C621D6"/>
    <w:rsid w:val="00C70588"/>
    <w:rsid w:val="00C749B7"/>
    <w:rsid w:val="00C82D86"/>
    <w:rsid w:val="00CA44D5"/>
    <w:rsid w:val="00CB31FD"/>
    <w:rsid w:val="00CB4B8D"/>
    <w:rsid w:val="00CC0DDA"/>
    <w:rsid w:val="00CD0F62"/>
    <w:rsid w:val="00CD684F"/>
    <w:rsid w:val="00D06623"/>
    <w:rsid w:val="00D0720D"/>
    <w:rsid w:val="00D14C6B"/>
    <w:rsid w:val="00D2425A"/>
    <w:rsid w:val="00D35B08"/>
    <w:rsid w:val="00D3771B"/>
    <w:rsid w:val="00D418BB"/>
    <w:rsid w:val="00D5536F"/>
    <w:rsid w:val="00D56935"/>
    <w:rsid w:val="00D758C6"/>
    <w:rsid w:val="00D90C10"/>
    <w:rsid w:val="00D92E96"/>
    <w:rsid w:val="00DA258C"/>
    <w:rsid w:val="00DC447C"/>
    <w:rsid w:val="00DC45D8"/>
    <w:rsid w:val="00DC4F40"/>
    <w:rsid w:val="00DE07FA"/>
    <w:rsid w:val="00DF2DDE"/>
    <w:rsid w:val="00DF409F"/>
    <w:rsid w:val="00E01667"/>
    <w:rsid w:val="00E037DE"/>
    <w:rsid w:val="00E10C4D"/>
    <w:rsid w:val="00E36209"/>
    <w:rsid w:val="00E420BB"/>
    <w:rsid w:val="00E4361D"/>
    <w:rsid w:val="00E50DF6"/>
    <w:rsid w:val="00E636BB"/>
    <w:rsid w:val="00E65172"/>
    <w:rsid w:val="00E66F49"/>
    <w:rsid w:val="00E76693"/>
    <w:rsid w:val="00E920A7"/>
    <w:rsid w:val="00E94A9F"/>
    <w:rsid w:val="00E94B40"/>
    <w:rsid w:val="00E965C5"/>
    <w:rsid w:val="00E96A3A"/>
    <w:rsid w:val="00E97402"/>
    <w:rsid w:val="00E97B99"/>
    <w:rsid w:val="00EB2E9D"/>
    <w:rsid w:val="00ED0D9C"/>
    <w:rsid w:val="00ED34FA"/>
    <w:rsid w:val="00EE6FFC"/>
    <w:rsid w:val="00EF10AC"/>
    <w:rsid w:val="00EF3366"/>
    <w:rsid w:val="00EF4701"/>
    <w:rsid w:val="00EF564E"/>
    <w:rsid w:val="00EF72B7"/>
    <w:rsid w:val="00F12E35"/>
    <w:rsid w:val="00F22198"/>
    <w:rsid w:val="00F33D49"/>
    <w:rsid w:val="00F3481E"/>
    <w:rsid w:val="00F577F6"/>
    <w:rsid w:val="00F65266"/>
    <w:rsid w:val="00F751E1"/>
    <w:rsid w:val="00F94B89"/>
    <w:rsid w:val="00FA3FCF"/>
    <w:rsid w:val="00FC3C16"/>
    <w:rsid w:val="00FD0AFB"/>
    <w:rsid w:val="00FD347F"/>
    <w:rsid w:val="00FF1646"/>
    <w:rsid w:val="00FF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FDB8AAB"/>
  <w15:docId w15:val="{445C2A17-E35B-4DC3-A12C-1D237BD4E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A3816"/>
    <w:pPr>
      <w:spacing w:after="120"/>
      <w:ind w:firstLine="284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1069E"/>
    <w:pPr>
      <w:framePr w:wrap="notBeside" w:vAnchor="text" w:hAnchor="text" w:y="1"/>
      <w:widowControl w:val="0"/>
      <w:spacing w:before="240" w:after="840"/>
      <w:outlineLvl w:val="0"/>
    </w:pPr>
    <w:rPr>
      <w:b/>
      <w:kern w:val="28"/>
      <w:sz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736B31"/>
    <w:pPr>
      <w:keepNext/>
      <w:numPr>
        <w:numId w:val="3"/>
      </w:numPr>
      <w:spacing w:before="240" w:after="240"/>
      <w:outlineLvl w:val="1"/>
    </w:pPr>
    <w:rPr>
      <w:b/>
      <w:iCs/>
      <w:sz w:val="28"/>
    </w:rPr>
  </w:style>
  <w:style w:type="paragraph" w:styleId="Ttulo3">
    <w:name w:val="heading 3"/>
    <w:basedOn w:val="Normal"/>
    <w:next w:val="Normal"/>
    <w:uiPriority w:val="9"/>
    <w:qFormat/>
    <w:rsid w:val="00153706"/>
    <w:pPr>
      <w:keepNext/>
      <w:numPr>
        <w:numId w:val="5"/>
      </w:numPr>
      <w:ind w:left="924" w:hanging="357"/>
      <w:outlineLvl w:val="2"/>
    </w:pPr>
    <w:rPr>
      <w:b/>
      <w:iCs/>
    </w:rPr>
  </w:style>
  <w:style w:type="paragraph" w:styleId="Ttulo4">
    <w:name w:val="heading 4"/>
    <w:basedOn w:val="Normal"/>
    <w:next w:val="Normal"/>
    <w:uiPriority w:val="9"/>
    <w:qFormat/>
    <w:rsid w:val="00000C13"/>
    <w:pPr>
      <w:keepNext/>
      <w:numPr>
        <w:numId w:val="4"/>
      </w:numPr>
      <w:spacing w:after="0"/>
      <w:outlineLvl w:val="3"/>
    </w:pPr>
    <w:rPr>
      <w:i/>
      <w:iCs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</w:pPr>
  </w:style>
  <w:style w:type="paragraph" w:customStyle="1" w:styleId="FigureCaption">
    <w:name w:val="Figure Caption"/>
    <w:basedOn w:val="Normal"/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framePr w:wrap="notBeside"/>
      <w:ind w:firstLine="0"/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</w:p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D418BB"/>
    <w:pPr>
      <w:framePr w:wrap="notBeside"/>
    </w:pPr>
    <w:rPr>
      <w:b w:val="0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61069E"/>
    <w:rPr>
      <w:b/>
      <w:kern w:val="28"/>
      <w:sz w:val="40"/>
    </w:rPr>
  </w:style>
  <w:style w:type="character" w:customStyle="1" w:styleId="ReferenceHeadChar">
    <w:name w:val="Reference Head Char"/>
    <w:basedOn w:val="Ttulo1Car"/>
    <w:link w:val="ReferenceHead"/>
    <w:rsid w:val="003F52AD"/>
    <w:rPr>
      <w:b/>
      <w:smallCaps w:val="0"/>
      <w:kern w:val="28"/>
      <w:sz w:val="40"/>
    </w:rPr>
  </w:style>
  <w:style w:type="character" w:customStyle="1" w:styleId="Style1Char">
    <w:name w:val="Style1 Char"/>
    <w:basedOn w:val="ReferenceHeadChar"/>
    <w:link w:val="Style1"/>
    <w:rsid w:val="00D418BB"/>
    <w:rPr>
      <w:b w:val="0"/>
      <w:smallCaps w:val="0"/>
      <w:kern w:val="28"/>
      <w:sz w:val="44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7F4BC1"/>
    <w:rPr>
      <w:b/>
      <w:iCs/>
      <w:sz w:val="28"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75467"/>
    <w:pPr>
      <w:keepLines/>
      <w:framePr w:wrap="notBeside"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smallCaps/>
      <w:color w:val="365F91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754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5467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475467"/>
    <w:pPr>
      <w:spacing w:after="100"/>
      <w:ind w:left="400"/>
    </w:pPr>
  </w:style>
  <w:style w:type="paragraph" w:styleId="Prrafodelista">
    <w:name w:val="List Paragraph"/>
    <w:basedOn w:val="Normal"/>
    <w:uiPriority w:val="34"/>
    <w:qFormat/>
    <w:rsid w:val="002D2B40"/>
    <w:pPr>
      <w:ind w:left="720"/>
      <w:contextualSpacing/>
    </w:pPr>
  </w:style>
  <w:style w:type="paragraph" w:styleId="Sinespaciado">
    <w:name w:val="No Spacing"/>
    <w:uiPriority w:val="1"/>
    <w:qFormat/>
    <w:rsid w:val="006708BD"/>
    <w:rPr>
      <w:rFonts w:asciiTheme="minorHAnsi" w:eastAsiaTheme="minorHAnsi" w:hAnsiTheme="minorHAnsi" w:cstheme="minorBidi"/>
      <w:sz w:val="22"/>
      <w:szCs w:val="22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6E2814"/>
    <w:rPr>
      <w:sz w:val="24"/>
    </w:rPr>
  </w:style>
  <w:style w:type="paragraph" w:styleId="Bibliografa">
    <w:name w:val="Bibliography"/>
    <w:basedOn w:val="Normal"/>
    <w:next w:val="Normal"/>
    <w:uiPriority w:val="37"/>
    <w:unhideWhenUsed/>
    <w:rsid w:val="00A430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18" Type="http://schemas.openxmlformats.org/officeDocument/2006/relationships/image" Target="media/image11.tmp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jpeg"/><Relationship Id="rId25" Type="http://schemas.openxmlformats.org/officeDocument/2006/relationships/image" Target="media/image18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018A\Formato%20de%20reporte%20de%20practic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Kat10</b:Tag>
    <b:SourceType>Book</b:SourceType>
    <b:Guid>{484421D7-9BD9-455C-93D8-87674AD2097D}</b:Guid>
    <b:Title>Ingeniería de control moderna</b:Title>
    <b:Year>2010</b:Year>
    <b:Author>
      <b:Author>
        <b:NameList>
          <b:Person>
            <b:Last>Ogata</b:Last>
            <b:First>Katsuhiko</b:First>
          </b:Person>
        </b:NameList>
      </b:Author>
    </b:Author>
    <b:City>Madrid</b:City>
    <b:Publisher>Pearsdon</b:Publisher>
    <b:RefOrder>1</b:RefOrder>
  </b:Source>
</b:Sources>
</file>

<file path=customXml/itemProps1.xml><?xml version="1.0" encoding="utf-8"?>
<ds:datastoreItem xmlns:ds="http://schemas.openxmlformats.org/officeDocument/2006/customXml" ds:itemID="{9A0BB0A0-0FFE-4DE6-B01C-032C6F2F2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de reporte de practica</Template>
  <TotalTime>87</TotalTime>
  <Pages>1</Pages>
  <Words>74</Words>
  <Characters>410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483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Maria del Refugio Quintero Lizaola</dc:creator>
  <cp:keywords/>
  <dc:description/>
  <cp:lastModifiedBy>ANDRADE SALAZAR, IGNACIO</cp:lastModifiedBy>
  <cp:revision>5</cp:revision>
  <cp:lastPrinted>2018-01-28T06:53:00Z</cp:lastPrinted>
  <dcterms:created xsi:type="dcterms:W3CDTF">2023-08-19T20:37:00Z</dcterms:created>
  <dcterms:modified xsi:type="dcterms:W3CDTF">2023-08-27T04:19:00Z</dcterms:modified>
</cp:coreProperties>
</file>