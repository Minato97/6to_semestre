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5A715F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081159B0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6AA81246" w:rsidR="006708BD" w:rsidRPr="005A715F" w:rsidRDefault="003E5C73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Polos y Ceros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0588AAFF" w14:textId="0000D7E1" w:rsidR="006708BD" w:rsidRPr="005A715F" w:rsidRDefault="00776E19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Ignacio Andrade Salazar</w:t>
      </w:r>
    </w:p>
    <w:p w14:paraId="6714B15B" w14:textId="77777777" w:rsidR="006708BD" w:rsidRPr="005A715F" w:rsidRDefault="006708BD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E4DD2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4F0C5DBE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3E5C73">
        <w:rPr>
          <w:rFonts w:ascii="Times New Roman" w:hAnsi="Times New Roman" w:cs="Times New Roman"/>
          <w:b/>
          <w:sz w:val="24"/>
          <w:szCs w:val="24"/>
        </w:rPr>
        <w:t>26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 agosto del 2023</w:t>
      </w:r>
    </w:p>
    <w:p w14:paraId="23557716" w14:textId="2B750D56" w:rsidR="00DC4F40" w:rsidRPr="00DF409F" w:rsidRDefault="00E10C4D" w:rsidP="00DF409F">
      <w:pPr>
        <w:ind w:firstLine="0"/>
        <w:rPr>
          <w:sz w:val="28"/>
          <w:lang w:val="es-MX"/>
        </w:rPr>
      </w:pPr>
      <w:r w:rsidRPr="00E10C4D">
        <w:rPr>
          <w:sz w:val="28"/>
          <w:lang w:val="es-MX"/>
        </w:rPr>
        <w:br w:type="page"/>
      </w:r>
      <w:bookmarkStart w:id="1" w:name="PointTmp"/>
    </w:p>
    <w:bookmarkEnd w:id="1"/>
    <w:p w14:paraId="660D90AE" w14:textId="77777777" w:rsidR="003E5C73" w:rsidRDefault="003E5C73" w:rsidP="003E5C7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1</w:t>
      </w:r>
    </w:p>
    <w:p w14:paraId="52352D48" w14:textId="77777777" w:rsidR="00EF72B7" w:rsidRDefault="003E5C73">
      <w:pPr>
        <w:spacing w:after="0"/>
        <w:ind w:firstLine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DFE880" wp14:editId="34E76B9D">
            <wp:extent cx="1590897" cy="600159"/>
            <wp:effectExtent l="0" t="0" r="0" b="9525"/>
            <wp:docPr id="820814536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4536" name="Imagen 1" descr="Gráfic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>
        <w:rPr>
          <w:noProof/>
        </w:rPr>
        <w:drawing>
          <wp:inline distT="0" distB="0" distL="0" distR="0" wp14:anchorId="40CA1F98" wp14:editId="0B6C2A00">
            <wp:extent cx="4976294" cy="6783705"/>
            <wp:effectExtent l="0" t="0" r="0" b="0"/>
            <wp:docPr id="1130756851" name="Imagen 14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56851" name="Imagen 14" descr="Esquemát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95" cy="68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61CA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0C3B5024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3764D00D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306B3DBA" w14:textId="4145D794" w:rsidR="00EF72B7" w:rsidRPr="00EF72B7" w:rsidRDefault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3349D97B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03A4DA02" w14:textId="1D2BC5A4" w:rsidR="003E5C73" w:rsidRDefault="003E5C73">
      <w:pPr>
        <w:spacing w:after="0"/>
        <w:ind w:firstLine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F338FE" wp14:editId="62933DB4">
            <wp:extent cx="5612130" cy="4011930"/>
            <wp:effectExtent l="0" t="0" r="7620" b="7620"/>
            <wp:docPr id="1517197093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7093" name="Imagen 6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C09" w14:textId="45B31E79" w:rsidR="003E5C73" w:rsidRDefault="003E5C73">
      <w:pPr>
        <w:spacing w:after="0"/>
        <w:ind w:firstLine="0"/>
        <w:jc w:val="left"/>
        <w:rPr>
          <w:lang w:val="es-ES"/>
        </w:rPr>
      </w:pPr>
      <w:r>
        <w:rPr>
          <w:lang w:val="es-ES"/>
        </w:rPr>
        <w:br w:type="page"/>
      </w:r>
    </w:p>
    <w:p w14:paraId="398482C3" w14:textId="50E689AE" w:rsidR="003E5C73" w:rsidRDefault="003E5C73" w:rsidP="003E5C7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2</w:t>
      </w:r>
    </w:p>
    <w:p w14:paraId="3116DC60" w14:textId="2E21F7F9" w:rsidR="003E5C73" w:rsidRDefault="003E5C73" w:rsidP="003E5C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480A578" wp14:editId="38F6BC48">
            <wp:extent cx="1914792" cy="543001"/>
            <wp:effectExtent l="0" t="0" r="0" b="9525"/>
            <wp:docPr id="1535632398" name="Imagen 5" descr="Imagen que contiene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32398" name="Imagen 5" descr="Imagen que contiene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>
        <w:rPr>
          <w:noProof/>
        </w:rPr>
        <w:drawing>
          <wp:inline distT="0" distB="0" distL="0" distR="0" wp14:anchorId="7D816685" wp14:editId="1545A090">
            <wp:extent cx="5612130" cy="7263130"/>
            <wp:effectExtent l="0" t="0" r="7620" b="0"/>
            <wp:docPr id="2047875062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5062" name="Imagen 1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E8D7" w14:textId="760FC6B5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7B1B0DEC" w14:textId="77777777" w:rsidR="00EF72B7" w:rsidRPr="003E5C73" w:rsidRDefault="00EF72B7" w:rsidP="00EF72B7">
      <w:pPr>
        <w:spacing w:after="0"/>
        <w:ind w:firstLine="0"/>
        <w:jc w:val="left"/>
        <w:rPr>
          <w:b/>
          <w:bCs/>
          <w:lang w:val="es-ES"/>
        </w:rPr>
      </w:pPr>
    </w:p>
    <w:p w14:paraId="264D3D90" w14:textId="52CF9B12" w:rsidR="00A43077" w:rsidRPr="003E5C73" w:rsidRDefault="003E5C73" w:rsidP="003E5C73">
      <w:pPr>
        <w:spacing w:after="0"/>
        <w:ind w:firstLine="0"/>
        <w:jc w:val="left"/>
        <w:rPr>
          <w:lang w:val="es-ES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087CFEC5" wp14:editId="222063F7">
            <wp:simplePos x="0" y="0"/>
            <wp:positionH relativeFrom="margin">
              <wp:posOffset>4282440</wp:posOffset>
            </wp:positionH>
            <wp:positionV relativeFrom="margin">
              <wp:posOffset>1366520</wp:posOffset>
            </wp:positionV>
            <wp:extent cx="1514475" cy="2524125"/>
            <wp:effectExtent l="0" t="0" r="9525" b="9525"/>
            <wp:wrapSquare wrapText="bothSides"/>
            <wp:docPr id="188666668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668" name="Imagen 4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2457A9E2" wp14:editId="521D063D">
            <wp:extent cx="4064001" cy="3619500"/>
            <wp:effectExtent l="0" t="0" r="0" b="0"/>
            <wp:docPr id="279464905" name="Imagen 2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4905" name="Imagen 279464905" descr="Fig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901" cy="36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30C263B0" w14:textId="13966DA8" w:rsidR="00510B74" w:rsidRDefault="003E5C73" w:rsidP="003E5C73">
      <w:pPr>
        <w:pStyle w:val="Text"/>
        <w:ind w:firstLine="0"/>
        <w:jc w:val="center"/>
        <w:rPr>
          <w:b/>
          <w:bCs/>
          <w:sz w:val="22"/>
          <w:szCs w:val="22"/>
        </w:rPr>
      </w:pPr>
      <w:proofErr w:type="spellStart"/>
      <w:r w:rsidRPr="003E5C73">
        <w:rPr>
          <w:b/>
          <w:bCs/>
          <w:sz w:val="22"/>
          <w:szCs w:val="22"/>
        </w:rPr>
        <w:lastRenderedPageBreak/>
        <w:t>Ejercicio</w:t>
      </w:r>
      <w:proofErr w:type="spellEnd"/>
      <w:r w:rsidRPr="003E5C73">
        <w:rPr>
          <w:b/>
          <w:bCs/>
          <w:sz w:val="22"/>
          <w:szCs w:val="22"/>
        </w:rPr>
        <w:t xml:space="preserve"> 3</w:t>
      </w:r>
    </w:p>
    <w:p w14:paraId="2E6904DE" w14:textId="46948FE7" w:rsidR="003E5C73" w:rsidRPr="003E5C73" w:rsidRDefault="003E5C73" w:rsidP="003E5C73">
      <w:pPr>
        <w:pStyle w:val="Text"/>
        <w:ind w:firstLine="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C617B6E" wp14:editId="031231EF">
            <wp:extent cx="2248214" cy="438211"/>
            <wp:effectExtent l="0" t="0" r="0" b="0"/>
            <wp:docPr id="6327069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6941" name="Imagen 6327069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BEA" w14:textId="362BDE24" w:rsidR="003E5C73" w:rsidRDefault="00EF72B7" w:rsidP="00510B74">
      <w:pPr>
        <w:pStyle w:val="Text"/>
        <w:ind w:firstLine="0"/>
        <w:rPr>
          <w:sz w:val="20"/>
        </w:rPr>
      </w:pPr>
      <w:r>
        <w:rPr>
          <w:noProof/>
        </w:rPr>
        <w:drawing>
          <wp:inline distT="0" distB="0" distL="0" distR="0" wp14:anchorId="2FEFC805" wp14:editId="58EB8BF0">
            <wp:extent cx="5612130" cy="6725920"/>
            <wp:effectExtent l="0" t="0" r="7620" b="0"/>
            <wp:docPr id="2067608743" name="Imagen 1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8743" name="Imagen 16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2C45" w14:textId="77777777" w:rsidR="00EF72B7" w:rsidRDefault="00EF72B7" w:rsidP="00510B74">
      <w:pPr>
        <w:pStyle w:val="Text"/>
        <w:ind w:firstLine="0"/>
        <w:rPr>
          <w:sz w:val="20"/>
        </w:rPr>
      </w:pPr>
    </w:p>
    <w:p w14:paraId="3C16CF2A" w14:textId="77777777" w:rsidR="00EF72B7" w:rsidRDefault="00EF72B7" w:rsidP="00510B74">
      <w:pPr>
        <w:pStyle w:val="Text"/>
        <w:ind w:firstLine="0"/>
        <w:rPr>
          <w:sz w:val="20"/>
        </w:rPr>
      </w:pPr>
    </w:p>
    <w:p w14:paraId="3EC5A2AD" w14:textId="77777777" w:rsidR="00EF72B7" w:rsidRDefault="00EF72B7" w:rsidP="00510B74">
      <w:pPr>
        <w:pStyle w:val="Text"/>
        <w:ind w:firstLine="0"/>
        <w:rPr>
          <w:sz w:val="20"/>
        </w:rPr>
      </w:pPr>
    </w:p>
    <w:p w14:paraId="412BD473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490E359E" w14:textId="77777777" w:rsidR="00EF72B7" w:rsidRDefault="00EF72B7" w:rsidP="00510B74">
      <w:pPr>
        <w:pStyle w:val="Text"/>
        <w:ind w:firstLine="0"/>
        <w:rPr>
          <w:sz w:val="20"/>
        </w:rPr>
      </w:pPr>
    </w:p>
    <w:p w14:paraId="228648A1" w14:textId="46710889" w:rsidR="003E5C73" w:rsidRDefault="002D669C" w:rsidP="00510B74">
      <w:pPr>
        <w:pStyle w:val="Text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9614F26" wp14:editId="695D6C5C">
            <wp:extent cx="5612130" cy="4023995"/>
            <wp:effectExtent l="0" t="0" r="7620" b="0"/>
            <wp:docPr id="1072561297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1297" name="Imagen 8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2A9" w14:textId="113A142A" w:rsidR="003E5C73" w:rsidRDefault="003E5C73" w:rsidP="00510B74">
      <w:pPr>
        <w:pStyle w:val="Text"/>
        <w:ind w:firstLine="0"/>
        <w:rPr>
          <w:sz w:val="20"/>
        </w:rPr>
      </w:pPr>
    </w:p>
    <w:p w14:paraId="05D4393C" w14:textId="77777777" w:rsidR="003E5C73" w:rsidRPr="00E636BB" w:rsidRDefault="003E5C73" w:rsidP="00510B74">
      <w:pPr>
        <w:pStyle w:val="Text"/>
        <w:ind w:firstLine="0"/>
        <w:rPr>
          <w:sz w:val="20"/>
        </w:rPr>
      </w:pPr>
    </w:p>
    <w:p w14:paraId="2C773666" w14:textId="77777777" w:rsidR="004C5063" w:rsidRPr="00510B74" w:rsidRDefault="004C5063" w:rsidP="004D7523"/>
    <w:p w14:paraId="77C24AD6" w14:textId="512A5783" w:rsidR="002D669C" w:rsidRDefault="002D669C" w:rsidP="00A43077">
      <w:pPr>
        <w:spacing w:after="0"/>
        <w:ind w:firstLine="0"/>
      </w:pPr>
    </w:p>
    <w:p w14:paraId="606C1C92" w14:textId="77777777" w:rsidR="002D669C" w:rsidRDefault="002D669C">
      <w:pPr>
        <w:spacing w:after="0"/>
        <w:ind w:firstLine="0"/>
        <w:jc w:val="left"/>
      </w:pPr>
      <w:r>
        <w:br w:type="page"/>
      </w:r>
    </w:p>
    <w:p w14:paraId="342D83E9" w14:textId="2738C713" w:rsidR="001B36B1" w:rsidRDefault="002D669C" w:rsidP="002D669C">
      <w:pPr>
        <w:spacing w:after="0"/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Ejercicio</w:t>
      </w:r>
      <w:proofErr w:type="spellEnd"/>
      <w:r>
        <w:rPr>
          <w:b/>
          <w:bCs/>
        </w:rPr>
        <w:t xml:space="preserve"> 4</w:t>
      </w:r>
    </w:p>
    <w:p w14:paraId="07B39A5A" w14:textId="77777777" w:rsidR="00EF72B7" w:rsidRDefault="002D669C" w:rsidP="002D669C">
      <w:pPr>
        <w:spacing w:after="0"/>
        <w:ind w:firstLine="0"/>
      </w:pPr>
      <w:r>
        <w:rPr>
          <w:b/>
          <w:bCs/>
          <w:noProof/>
        </w:rPr>
        <w:drawing>
          <wp:inline distT="0" distB="0" distL="0" distR="0" wp14:anchorId="3DE3F4D8" wp14:editId="1EDD91CE">
            <wp:extent cx="1467055" cy="543001"/>
            <wp:effectExtent l="0" t="0" r="0" b="9525"/>
            <wp:docPr id="1892162568" name="Imagen 9" descr="Imagen que contiene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2568" name="Imagen 9" descr="Imagen que contiene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 w:rsidRPr="00EF72B7">
        <w:t xml:space="preserve"> </w:t>
      </w:r>
      <w:r w:rsidR="00EF72B7">
        <w:rPr>
          <w:noProof/>
        </w:rPr>
        <w:drawing>
          <wp:inline distT="0" distB="0" distL="0" distR="0" wp14:anchorId="5055DDD8" wp14:editId="401424A3">
            <wp:extent cx="5612130" cy="6732270"/>
            <wp:effectExtent l="0" t="0" r="7620" b="0"/>
            <wp:docPr id="1690646735" name="Imagen 1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6735" name="Imagen 17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FFC6" w14:textId="77777777" w:rsidR="00EF72B7" w:rsidRDefault="00EF72B7" w:rsidP="002D669C">
      <w:pPr>
        <w:spacing w:after="0"/>
        <w:ind w:firstLine="0"/>
      </w:pPr>
    </w:p>
    <w:p w14:paraId="471EAC8B" w14:textId="77777777" w:rsidR="00EF72B7" w:rsidRDefault="00EF72B7" w:rsidP="002D669C">
      <w:pPr>
        <w:spacing w:after="0"/>
        <w:ind w:firstLine="0"/>
      </w:pPr>
    </w:p>
    <w:p w14:paraId="4588BEEF" w14:textId="77777777" w:rsidR="00EF72B7" w:rsidRDefault="00EF72B7" w:rsidP="002D669C">
      <w:pPr>
        <w:spacing w:after="0"/>
        <w:ind w:firstLine="0"/>
      </w:pPr>
    </w:p>
    <w:p w14:paraId="01ADD2B6" w14:textId="77777777" w:rsidR="00EF72B7" w:rsidRDefault="00EF72B7" w:rsidP="002D669C">
      <w:pPr>
        <w:spacing w:after="0"/>
        <w:ind w:firstLine="0"/>
      </w:pPr>
    </w:p>
    <w:p w14:paraId="50D44903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26906B84" w14:textId="77777777" w:rsidR="00EF72B7" w:rsidRDefault="00EF72B7" w:rsidP="002D669C">
      <w:pPr>
        <w:spacing w:after="0"/>
        <w:ind w:firstLine="0"/>
      </w:pPr>
    </w:p>
    <w:p w14:paraId="7124B216" w14:textId="5FCE482C" w:rsidR="002D669C" w:rsidRDefault="002D669C" w:rsidP="002D669C">
      <w:pPr>
        <w:spacing w:after="0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145D2C" wp14:editId="2F1E70BA">
            <wp:extent cx="5612130" cy="4462780"/>
            <wp:effectExtent l="0" t="0" r="7620" b="0"/>
            <wp:docPr id="92902823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28230" name="Imagen 10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F167" w14:textId="77777777" w:rsidR="002D669C" w:rsidRDefault="002D669C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A1C4808" w14:textId="45722DEE" w:rsidR="002D669C" w:rsidRDefault="002D669C" w:rsidP="002D669C">
      <w:pPr>
        <w:spacing w:after="0"/>
        <w:ind w:firstLine="0"/>
        <w:jc w:val="center"/>
        <w:rPr>
          <w:b/>
          <w:bCs/>
        </w:rPr>
      </w:pPr>
      <w:proofErr w:type="spellStart"/>
      <w:r w:rsidRPr="002D669C">
        <w:rPr>
          <w:b/>
          <w:bCs/>
        </w:rPr>
        <w:lastRenderedPageBreak/>
        <w:t>Ejercicio</w:t>
      </w:r>
      <w:proofErr w:type="spellEnd"/>
      <w:r w:rsidRPr="002D669C">
        <w:rPr>
          <w:b/>
          <w:bCs/>
        </w:rPr>
        <w:t xml:space="preserve"> 5</w:t>
      </w:r>
    </w:p>
    <w:p w14:paraId="5DA51998" w14:textId="0676E012" w:rsidR="00121250" w:rsidRDefault="00121250" w:rsidP="00121250">
      <w:pPr>
        <w:spacing w:after="0"/>
        <w:ind w:firstLine="0"/>
      </w:pPr>
      <w:r>
        <w:rPr>
          <w:b/>
          <w:bCs/>
          <w:noProof/>
        </w:rPr>
        <w:drawing>
          <wp:inline distT="0" distB="0" distL="0" distR="0" wp14:anchorId="3898BCA5" wp14:editId="0FEB12C9">
            <wp:extent cx="1200318" cy="466790"/>
            <wp:effectExtent l="0" t="0" r="0" b="9525"/>
            <wp:docPr id="4814751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5177" name="Imagen 4814751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 w:rsidRPr="00EF72B7">
        <w:t xml:space="preserve"> </w:t>
      </w:r>
      <w:r w:rsidR="00EF72B7">
        <w:rPr>
          <w:noProof/>
        </w:rPr>
        <w:drawing>
          <wp:inline distT="0" distB="0" distL="0" distR="0" wp14:anchorId="2BC7CE89" wp14:editId="43C9343A">
            <wp:extent cx="5612130" cy="7337425"/>
            <wp:effectExtent l="0" t="0" r="7620" b="0"/>
            <wp:docPr id="1778345839" name="Imagen 1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5839" name="Imagen 18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35FF" w14:textId="77777777" w:rsidR="00EF72B7" w:rsidRDefault="00EF72B7" w:rsidP="00121250">
      <w:pPr>
        <w:spacing w:after="0"/>
        <w:ind w:firstLine="0"/>
      </w:pPr>
    </w:p>
    <w:p w14:paraId="1A258ED4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39A20A8F" w14:textId="77777777" w:rsidR="00EF72B7" w:rsidRDefault="00EF72B7" w:rsidP="00121250">
      <w:pPr>
        <w:spacing w:after="0"/>
        <w:ind w:firstLine="0"/>
        <w:rPr>
          <w:b/>
          <w:bCs/>
        </w:rPr>
      </w:pPr>
    </w:p>
    <w:p w14:paraId="501CACA5" w14:textId="10CAC090" w:rsidR="00EF72B7" w:rsidRDefault="00121250" w:rsidP="00121250">
      <w:pPr>
        <w:spacing w:after="0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4042C1" wp14:editId="3FADBC70">
            <wp:extent cx="5612130" cy="3928110"/>
            <wp:effectExtent l="0" t="0" r="7620" b="0"/>
            <wp:docPr id="1475251798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51798" name="Imagen 1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17BF" w14:textId="77777777" w:rsidR="00EF72B7" w:rsidRDefault="00EF72B7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963B2AF" w14:textId="44E10E62" w:rsidR="00121250" w:rsidRDefault="00EF72B7" w:rsidP="00EF72B7">
      <w:pPr>
        <w:spacing w:after="0"/>
        <w:ind w:firstLine="0"/>
        <w:jc w:val="center"/>
        <w:rPr>
          <w:b/>
          <w:bCs/>
        </w:rPr>
      </w:pPr>
      <w:r w:rsidRPr="00EF72B7">
        <w:rPr>
          <w:b/>
          <w:bCs/>
        </w:rPr>
        <w:lastRenderedPageBreak/>
        <w:t xml:space="preserve">La </w:t>
      </w:r>
      <w:proofErr w:type="spellStart"/>
      <w:r w:rsidRPr="00EF72B7">
        <w:rPr>
          <w:b/>
          <w:bCs/>
        </w:rPr>
        <w:t>transformada</w:t>
      </w:r>
      <w:proofErr w:type="spellEnd"/>
      <w:r w:rsidRPr="00EF72B7">
        <w:rPr>
          <w:b/>
          <w:bCs/>
        </w:rPr>
        <w:t xml:space="preserve"> de Laplace</w:t>
      </w:r>
    </w:p>
    <w:p w14:paraId="376A9024" w14:textId="77777777" w:rsidR="00EF72B7" w:rsidRDefault="00EF72B7" w:rsidP="00EF72B7">
      <w:pPr>
        <w:spacing w:after="0"/>
        <w:ind w:firstLine="0"/>
        <w:jc w:val="center"/>
        <w:rPr>
          <w:b/>
          <w:bCs/>
        </w:rPr>
      </w:pPr>
    </w:p>
    <w:p w14:paraId="40FA8D58" w14:textId="0D1E37D0" w:rsidR="00EF72B7" w:rsidRDefault="00427044" w:rsidP="00EF72B7">
      <w:pPr>
        <w:spacing w:after="0"/>
        <w:ind w:firstLine="0"/>
      </w:pPr>
      <w:r>
        <w:rPr>
          <w:noProof/>
        </w:rPr>
        <w:drawing>
          <wp:inline distT="0" distB="0" distL="0" distR="0" wp14:anchorId="5B4FCD4D" wp14:editId="1CB05223">
            <wp:extent cx="5612130" cy="4587875"/>
            <wp:effectExtent l="0" t="0" r="7620" b="3175"/>
            <wp:docPr id="1784264606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4606" name="Imagen 19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15A" w14:textId="77777777" w:rsidR="000C50BD" w:rsidRDefault="000C50BD" w:rsidP="000C50BD">
      <w:pPr>
        <w:spacing w:after="0"/>
        <w:ind w:firstLine="0"/>
        <w:jc w:val="center"/>
        <w:rPr>
          <w:b/>
          <w:bCs/>
        </w:rPr>
      </w:pPr>
    </w:p>
    <w:p w14:paraId="5EFD8971" w14:textId="3C9FFDA3" w:rsidR="000C50BD" w:rsidRDefault="000C50BD" w:rsidP="000C50BD">
      <w:pPr>
        <w:spacing w:after="0"/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Teoremas</w:t>
      </w:r>
      <w:proofErr w:type="spellEnd"/>
      <w:r>
        <w:rPr>
          <w:b/>
          <w:bCs/>
        </w:rPr>
        <w:t xml:space="preserve"> de la </w:t>
      </w:r>
      <w:proofErr w:type="spellStart"/>
      <w:r>
        <w:rPr>
          <w:b/>
          <w:bCs/>
        </w:rPr>
        <w:t>transformada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laplace</w:t>
      </w:r>
      <w:proofErr w:type="spellEnd"/>
    </w:p>
    <w:p w14:paraId="7800B7FB" w14:textId="77777777" w:rsidR="000C50BD" w:rsidRDefault="000C50BD" w:rsidP="000C50BD">
      <w:pPr>
        <w:spacing w:after="0"/>
        <w:ind w:firstLine="0"/>
        <w:jc w:val="center"/>
        <w:rPr>
          <w:b/>
          <w:bCs/>
        </w:rPr>
      </w:pPr>
    </w:p>
    <w:p w14:paraId="49FE4E1F" w14:textId="16C01301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1A5C6E8" wp14:editId="5081641D">
            <wp:extent cx="5612130" cy="3950335"/>
            <wp:effectExtent l="0" t="0" r="7620" b="0"/>
            <wp:docPr id="137378904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9049" name="Imagen 1" descr="Texto, Cart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59C0" w14:textId="7B222943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6895D82A" wp14:editId="0443A142">
            <wp:extent cx="5612130" cy="2254885"/>
            <wp:effectExtent l="0" t="0" r="7620" b="0"/>
            <wp:docPr id="103463037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3037" name="Imagen 2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6F89" w14:textId="6C9E4ED7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0438505" wp14:editId="3C8144A4">
            <wp:extent cx="5612130" cy="4479290"/>
            <wp:effectExtent l="0" t="0" r="7620" b="0"/>
            <wp:docPr id="337031922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31922" name="Imagen 3" descr="Texto, Cart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DB7" w14:textId="31214A1A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65249418" wp14:editId="072C495B">
            <wp:extent cx="5612130" cy="1443990"/>
            <wp:effectExtent l="0" t="0" r="7620" b="3810"/>
            <wp:docPr id="99776620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620" name="Imagen 4" descr="Texto, Cart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FD31" w14:textId="1BACCEEB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4F8AD9A6" wp14:editId="55C98612">
            <wp:extent cx="5612130" cy="4807585"/>
            <wp:effectExtent l="0" t="0" r="7620" b="0"/>
            <wp:docPr id="126561980" name="Imagen 5" descr="Imagen de la pantalla de un celular de un mensaje e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1980" name="Imagen 5" descr="Imagen de la pantalla de un celular de un mensaje en letras negras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1B58" w14:textId="7BEE13E5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77E388A" wp14:editId="2D0564FD">
            <wp:extent cx="5612130" cy="3993515"/>
            <wp:effectExtent l="0" t="0" r="7620" b="6985"/>
            <wp:docPr id="23481819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8196" name="Imagen 6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0A74" w14:textId="72A51490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4212BF7D" wp14:editId="36C7816C">
            <wp:extent cx="5612130" cy="1672590"/>
            <wp:effectExtent l="0" t="0" r="7620" b="3810"/>
            <wp:docPr id="442736172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36172" name="Imagen 7" descr="Texto, Cart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FC74" w14:textId="26542BE4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06248C25" wp14:editId="13AF9071">
            <wp:extent cx="5612130" cy="737870"/>
            <wp:effectExtent l="0" t="0" r="7620" b="5080"/>
            <wp:docPr id="1105996822" name="Imagen 8" descr="Diagrama, 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6822" name="Imagen 8" descr="Diagrama, Texto, Cart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2350" w14:textId="71FB6EA6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5D0D143" wp14:editId="2AB32935">
            <wp:extent cx="5612130" cy="4878705"/>
            <wp:effectExtent l="0" t="0" r="7620" b="0"/>
            <wp:docPr id="1533483841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3841" name="Imagen 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309" w14:textId="0E3A3343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69CD3EAB" wp14:editId="12B4AF13">
            <wp:extent cx="5612130" cy="2787650"/>
            <wp:effectExtent l="0" t="0" r="7620" b="0"/>
            <wp:docPr id="1149934169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4169" name="Imagen 10" descr="Texto, Cart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006C" w14:textId="0AFD0EBB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92AC406" wp14:editId="7FDB0254">
            <wp:extent cx="5612130" cy="4693920"/>
            <wp:effectExtent l="0" t="0" r="7620" b="0"/>
            <wp:docPr id="2062866232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6232" name="Imagen 11" descr="Texto, Cart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9068" w14:textId="011FC733" w:rsidR="000C50BD" w:rsidRDefault="000C50BD" w:rsidP="000C50B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B29B19D" wp14:editId="1B211FBE">
            <wp:extent cx="5612130" cy="3924300"/>
            <wp:effectExtent l="0" t="0" r="7620" b="0"/>
            <wp:docPr id="444933685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33685" name="Imagen 1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B8C9" w14:textId="3092528A" w:rsidR="000C50BD" w:rsidRDefault="000C50BD" w:rsidP="000C50BD">
      <w:pPr>
        <w:spacing w:after="0"/>
        <w:ind w:firstLine="0"/>
      </w:pPr>
      <w:r>
        <w:rPr>
          <w:noProof/>
        </w:rPr>
        <w:drawing>
          <wp:inline distT="0" distB="0" distL="0" distR="0" wp14:anchorId="78755557" wp14:editId="5843AFA1">
            <wp:extent cx="5612130" cy="2328545"/>
            <wp:effectExtent l="0" t="0" r="7620" b="0"/>
            <wp:docPr id="463634162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4162" name="Imagen 13" descr="Texto, Cart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CBAA" w14:textId="77777777" w:rsidR="000C50BD" w:rsidRDefault="000C50BD" w:rsidP="000C50BD">
      <w:pPr>
        <w:spacing w:after="0"/>
        <w:ind w:firstLine="0"/>
      </w:pPr>
    </w:p>
    <w:sdt>
      <w:sdtPr>
        <w:rPr>
          <w:lang w:val="es-ES"/>
        </w:rPr>
        <w:id w:val="267899723"/>
        <w:docPartObj>
          <w:docPartGallery w:val="Bibliographies"/>
          <w:docPartUnique/>
        </w:docPartObj>
      </w:sdtPr>
      <w:sdtEndPr>
        <w:rPr>
          <w:kern w:val="0"/>
          <w:sz w:val="24"/>
          <w:lang w:val="en-US"/>
        </w:rPr>
      </w:sdtEndPr>
      <w:sdtContent>
        <w:p w14:paraId="4EF3BC6C" w14:textId="32D3F21D" w:rsidR="000C50BD" w:rsidRDefault="000C50BD" w:rsidP="000854F0">
          <w:pPr>
            <w:pStyle w:val="Style1"/>
            <w:framePr w:wrap="notBeside"/>
          </w:pPr>
          <w:proofErr w:type="spellStart"/>
          <w:r w:rsidRPr="000854F0">
            <w:rPr>
              <w:rStyle w:val="nfasis"/>
            </w:rPr>
            <w:t>Bibliografía</w:t>
          </w:r>
          <w:proofErr w:type="spellEnd"/>
        </w:p>
        <w:sdt>
          <w:sdtPr>
            <w:id w:val="111145805"/>
            <w:bibliography/>
          </w:sdtPr>
          <w:sdtContent>
            <w:p w14:paraId="335DE392" w14:textId="77777777" w:rsidR="000C50BD" w:rsidRDefault="000C50BD" w:rsidP="000C50BD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Kuo., B. (1997). </w:t>
              </w:r>
              <w:r>
                <w:rPr>
                  <w:i/>
                  <w:iCs/>
                  <w:noProof/>
                  <w:lang w:val="es-ES"/>
                </w:rPr>
                <w:t>Sistemas de control automático.</w:t>
              </w:r>
              <w:r>
                <w:rPr>
                  <w:noProof/>
                  <w:lang w:val="es-ES"/>
                </w:rPr>
                <w:t xml:space="preserve"> Prentice-Hall.</w:t>
              </w:r>
            </w:p>
            <w:p w14:paraId="33F03A0C" w14:textId="77777777" w:rsidR="000C50BD" w:rsidRDefault="000C50BD" w:rsidP="000C50B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Ogata, K. (2010). </w:t>
              </w:r>
              <w:r>
                <w:rPr>
                  <w:i/>
                  <w:iCs/>
                  <w:noProof/>
                  <w:lang w:val="es-ES"/>
                </w:rPr>
                <w:t>Ingeniería de control moderna.</w:t>
              </w:r>
              <w:r>
                <w:rPr>
                  <w:noProof/>
                  <w:lang w:val="es-ES"/>
                </w:rPr>
                <w:t xml:space="preserve"> Madrid: Pearsdon.</w:t>
              </w:r>
            </w:p>
            <w:p w14:paraId="21EFA851" w14:textId="77777777" w:rsidR="000C50BD" w:rsidRDefault="000C50BD" w:rsidP="000C50B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Richard C. Dorf, R. H. (2008). </w:t>
              </w:r>
              <w:r>
                <w:rPr>
                  <w:i/>
                  <w:iCs/>
                  <w:noProof/>
                  <w:lang w:val="es-ES"/>
                </w:rPr>
                <w:t>Sistemas de Control Moderno.</w:t>
              </w:r>
              <w:r>
                <w:rPr>
                  <w:noProof/>
                  <w:lang w:val="es-ES"/>
                </w:rPr>
                <w:t xml:space="preserve"> Pearson Prentice-Hall.</w:t>
              </w:r>
            </w:p>
            <w:p w14:paraId="24393DD2" w14:textId="2C7B0124" w:rsidR="000C50BD" w:rsidRPr="000C50BD" w:rsidRDefault="000C50BD" w:rsidP="000C50BD">
              <w:pPr>
                <w:ind w:firstLine="0"/>
              </w:pPr>
              <w:r>
                <w:rPr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sectPr w:rsidR="000C50BD" w:rsidRPr="000C50BD" w:rsidSect="00274D92">
      <w:headerReference w:type="default" r:id="rId39"/>
      <w:pgSz w:w="12240" w:h="15840" w:code="1"/>
      <w:pgMar w:top="1418" w:right="1701" w:bottom="1418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07792" w14:textId="77777777" w:rsidR="005C3A92" w:rsidRDefault="005C3A92">
      <w:r>
        <w:separator/>
      </w:r>
    </w:p>
  </w:endnote>
  <w:endnote w:type="continuationSeparator" w:id="0">
    <w:p w14:paraId="6FB57280" w14:textId="77777777" w:rsidR="005C3A92" w:rsidRDefault="005C3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0125D" w14:textId="77777777" w:rsidR="005C3A92" w:rsidRDefault="005C3A92"/>
  </w:footnote>
  <w:footnote w:type="continuationSeparator" w:id="0">
    <w:p w14:paraId="497B5F8B" w14:textId="77777777" w:rsidR="005C3A92" w:rsidRDefault="005C3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num w:numId="1" w16cid:durableId="702874226">
    <w:abstractNumId w:val="0"/>
  </w:num>
  <w:num w:numId="2" w16cid:durableId="605038367">
    <w:abstractNumId w:val="2"/>
  </w:num>
  <w:num w:numId="3" w16cid:durableId="859466283">
    <w:abstractNumId w:val="1"/>
  </w:num>
  <w:num w:numId="4" w16cid:durableId="304285124">
    <w:abstractNumId w:val="4"/>
  </w:num>
  <w:num w:numId="5" w16cid:durableId="154876115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42E13"/>
    <w:rsid w:val="000478CA"/>
    <w:rsid w:val="00051D08"/>
    <w:rsid w:val="000854F0"/>
    <w:rsid w:val="000943DF"/>
    <w:rsid w:val="000A168B"/>
    <w:rsid w:val="000A237A"/>
    <w:rsid w:val="000A7682"/>
    <w:rsid w:val="000C50BD"/>
    <w:rsid w:val="000D2BDE"/>
    <w:rsid w:val="00104BB0"/>
    <w:rsid w:val="0010794E"/>
    <w:rsid w:val="00121250"/>
    <w:rsid w:val="0013354F"/>
    <w:rsid w:val="001364A0"/>
    <w:rsid w:val="001419A3"/>
    <w:rsid w:val="00143F2E"/>
    <w:rsid w:val="00144E72"/>
    <w:rsid w:val="00153706"/>
    <w:rsid w:val="00156803"/>
    <w:rsid w:val="00175C48"/>
    <w:rsid w:val="001768FF"/>
    <w:rsid w:val="00195366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717A0"/>
    <w:rsid w:val="00274D92"/>
    <w:rsid w:val="0029056D"/>
    <w:rsid w:val="002D0DF8"/>
    <w:rsid w:val="002D2B40"/>
    <w:rsid w:val="002D669C"/>
    <w:rsid w:val="002E284B"/>
    <w:rsid w:val="002F7910"/>
    <w:rsid w:val="00335F7C"/>
    <w:rsid w:val="003427CE"/>
    <w:rsid w:val="00360269"/>
    <w:rsid w:val="00362D7C"/>
    <w:rsid w:val="00365830"/>
    <w:rsid w:val="0037551B"/>
    <w:rsid w:val="00380A04"/>
    <w:rsid w:val="00392DBA"/>
    <w:rsid w:val="003B5513"/>
    <w:rsid w:val="003C1F1A"/>
    <w:rsid w:val="003C3322"/>
    <w:rsid w:val="003C68C2"/>
    <w:rsid w:val="003D4CAE"/>
    <w:rsid w:val="003E5389"/>
    <w:rsid w:val="003E5C73"/>
    <w:rsid w:val="003F26BD"/>
    <w:rsid w:val="003F52AD"/>
    <w:rsid w:val="00407B08"/>
    <w:rsid w:val="00427044"/>
    <w:rsid w:val="0043144F"/>
    <w:rsid w:val="00431BFA"/>
    <w:rsid w:val="004353CF"/>
    <w:rsid w:val="00445B2D"/>
    <w:rsid w:val="004631BC"/>
    <w:rsid w:val="004661C6"/>
    <w:rsid w:val="00474E7E"/>
    <w:rsid w:val="00475467"/>
    <w:rsid w:val="00484761"/>
    <w:rsid w:val="00484DD5"/>
    <w:rsid w:val="004A52B2"/>
    <w:rsid w:val="004C1E16"/>
    <w:rsid w:val="004C2543"/>
    <w:rsid w:val="004C32FD"/>
    <w:rsid w:val="004C5063"/>
    <w:rsid w:val="004D15CA"/>
    <w:rsid w:val="004D3010"/>
    <w:rsid w:val="004D7523"/>
    <w:rsid w:val="004E3E4C"/>
    <w:rsid w:val="004F1951"/>
    <w:rsid w:val="004F23A0"/>
    <w:rsid w:val="005003E3"/>
    <w:rsid w:val="005035DC"/>
    <w:rsid w:val="005052CD"/>
    <w:rsid w:val="00510B74"/>
    <w:rsid w:val="0054624D"/>
    <w:rsid w:val="00550A26"/>
    <w:rsid w:val="00550BF5"/>
    <w:rsid w:val="00567A70"/>
    <w:rsid w:val="005A2A15"/>
    <w:rsid w:val="005A715F"/>
    <w:rsid w:val="005B53CF"/>
    <w:rsid w:val="005C3A92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4BEC"/>
    <w:rsid w:val="006E2814"/>
    <w:rsid w:val="00710636"/>
    <w:rsid w:val="0071233B"/>
    <w:rsid w:val="00725B45"/>
    <w:rsid w:val="00736B31"/>
    <w:rsid w:val="0075293A"/>
    <w:rsid w:val="00776E19"/>
    <w:rsid w:val="00792D6A"/>
    <w:rsid w:val="007C4336"/>
    <w:rsid w:val="007E74E7"/>
    <w:rsid w:val="007F4BC1"/>
    <w:rsid w:val="007F7AA6"/>
    <w:rsid w:val="00823624"/>
    <w:rsid w:val="00834762"/>
    <w:rsid w:val="00837E47"/>
    <w:rsid w:val="008518FE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D0BAC"/>
    <w:rsid w:val="009E484E"/>
    <w:rsid w:val="009F40FB"/>
    <w:rsid w:val="009F4286"/>
    <w:rsid w:val="00A05DBD"/>
    <w:rsid w:val="00A0679E"/>
    <w:rsid w:val="00A22FCB"/>
    <w:rsid w:val="00A3155F"/>
    <w:rsid w:val="00A33DCF"/>
    <w:rsid w:val="00A43077"/>
    <w:rsid w:val="00A472F1"/>
    <w:rsid w:val="00A5237D"/>
    <w:rsid w:val="00A554A3"/>
    <w:rsid w:val="00A73166"/>
    <w:rsid w:val="00A758EA"/>
    <w:rsid w:val="00A842A8"/>
    <w:rsid w:val="00A95C50"/>
    <w:rsid w:val="00AB79A6"/>
    <w:rsid w:val="00AC4850"/>
    <w:rsid w:val="00AC4991"/>
    <w:rsid w:val="00AD141A"/>
    <w:rsid w:val="00AE6411"/>
    <w:rsid w:val="00AF4D99"/>
    <w:rsid w:val="00B03AF2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C32FC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749B7"/>
    <w:rsid w:val="00C82D86"/>
    <w:rsid w:val="00CA44D5"/>
    <w:rsid w:val="00CB31FD"/>
    <w:rsid w:val="00CB4B8D"/>
    <w:rsid w:val="00CC0DDA"/>
    <w:rsid w:val="00CD0F62"/>
    <w:rsid w:val="00CD684F"/>
    <w:rsid w:val="00D06623"/>
    <w:rsid w:val="00D0720D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A258C"/>
    <w:rsid w:val="00DC447C"/>
    <w:rsid w:val="00DC45D8"/>
    <w:rsid w:val="00DC4F40"/>
    <w:rsid w:val="00DE07FA"/>
    <w:rsid w:val="00DF2DDE"/>
    <w:rsid w:val="00DF409F"/>
    <w:rsid w:val="00E01667"/>
    <w:rsid w:val="00E037DE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FFC"/>
    <w:rsid w:val="00EF10AC"/>
    <w:rsid w:val="00EF3366"/>
    <w:rsid w:val="00EF4701"/>
    <w:rsid w:val="00EF564E"/>
    <w:rsid w:val="00EF72B7"/>
    <w:rsid w:val="00F12E35"/>
    <w:rsid w:val="00F22198"/>
    <w:rsid w:val="00F33D49"/>
    <w:rsid w:val="00F3481E"/>
    <w:rsid w:val="00F577F6"/>
    <w:rsid w:val="00F65266"/>
    <w:rsid w:val="00F751E1"/>
    <w:rsid w:val="00F94B89"/>
    <w:rsid w:val="00FA3FCF"/>
    <w:rsid w:val="00FC3C16"/>
    <w:rsid w:val="00FD0AFB"/>
    <w:rsid w:val="00FD347F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3816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3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A43077"/>
  </w:style>
  <w:style w:type="character" w:styleId="nfasis">
    <w:name w:val="Emphasis"/>
    <w:basedOn w:val="Fuentedeprrafopredeter"/>
    <w:qFormat/>
    <w:rsid w:val="000854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header" Target="header1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jpeg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jpeg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jpe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Kat10</b:Tag>
    <b:SourceType>Book</b:SourceType>
    <b:Guid>{484421D7-9BD9-455C-93D8-87674AD2097D}</b:Guid>
    <b:Title>Ingeniería de control moderna</b:Title>
    <b:Year>2010</b:Year>
    <b:Author>
      <b:Author>
        <b:NameList>
          <b:Person>
            <b:Last>Ogata</b:Last>
            <b:First>Katsuhiko</b:First>
          </b:Person>
        </b:NameList>
      </b:Author>
    </b:Author>
    <b:City>Madrid</b:City>
    <b:Publisher>Pearsdon</b:Publisher>
    <b:RefOrder>1</b:RefOrder>
  </b:Source>
  <b:Source>
    <b:Tag>Ric08</b:Tag>
    <b:SourceType>Book</b:SourceType>
    <b:Guid>{DE1985E9-0C61-45DA-BF80-494695F3AB0D}</b:Guid>
    <b:Author>
      <b:Author>
        <b:NameList>
          <b:Person>
            <b:Last>Richard C. Dorf</b:Last>
            <b:First>Robert</b:First>
            <b:Middle>H. Bishop</b:Middle>
          </b:Person>
        </b:NameList>
      </b:Author>
    </b:Author>
    <b:Title>Sistemas de Control Moderno</b:Title>
    <b:Year>2008</b:Year>
    <b:Publisher>Pearson Prentice-Hall</b:Publisher>
    <b:RefOrder>2</b:RefOrder>
  </b:Source>
  <b:Source>
    <b:Tag>Ben97</b:Tag>
    <b:SourceType>Book</b:SourceType>
    <b:Guid>{2412511A-E10D-40DC-A29F-798EE7E16FDB}</b:Guid>
    <b:Author>
      <b:Author>
        <b:NameList>
          <b:Person>
            <b:Last>Kuo.</b:Last>
            <b:First>Benjamín</b:First>
          </b:Person>
        </b:NameList>
      </b:Author>
    </b:Author>
    <b:Title>Sistemas de control automático</b:Title>
    <b:Year>1997</b:Year>
    <b:Publisher>Prentice-Hall</b:Publisher>
    <b:RefOrder>3</b:RefOrder>
  </b:Source>
</b:Sources>
</file>

<file path=customXml/itemProps1.xml><?xml version="1.0" encoding="utf-8"?>
<ds:datastoreItem xmlns:ds="http://schemas.openxmlformats.org/officeDocument/2006/customXml" ds:itemID="{2D56B834-3DB1-4173-8BCD-AAE19E38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</Template>
  <TotalTime>100</TotalTime>
  <Pages>1</Pages>
  <Words>122</Words>
  <Characters>677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798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7</cp:revision>
  <cp:lastPrinted>2023-08-27T20:50:00Z</cp:lastPrinted>
  <dcterms:created xsi:type="dcterms:W3CDTF">2023-08-19T20:37:00Z</dcterms:created>
  <dcterms:modified xsi:type="dcterms:W3CDTF">2023-08-27T20:50:00Z</dcterms:modified>
</cp:coreProperties>
</file>