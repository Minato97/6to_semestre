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5A715F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081159B0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121DD468" w:rsidR="006708BD" w:rsidRPr="005A715F" w:rsidRDefault="00C770E5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Tarea 2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0588AAFF" w14:textId="0000D7E1" w:rsidR="006708BD" w:rsidRPr="005A715F" w:rsidRDefault="00776E19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Ignacio Andrade Salazar</w:t>
      </w:r>
    </w:p>
    <w:p w14:paraId="6714B15B" w14:textId="77777777" w:rsidR="006708BD" w:rsidRPr="005A715F" w:rsidRDefault="006708BD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E4DD2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37BC5DE0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C770E5">
        <w:rPr>
          <w:rFonts w:ascii="Times New Roman" w:hAnsi="Times New Roman" w:cs="Times New Roman"/>
          <w:b/>
          <w:sz w:val="24"/>
          <w:szCs w:val="24"/>
        </w:rPr>
        <w:t>17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 </w:t>
      </w:r>
      <w:r w:rsidR="00C770E5">
        <w:rPr>
          <w:rFonts w:ascii="Times New Roman" w:hAnsi="Times New Roman" w:cs="Times New Roman"/>
          <w:b/>
          <w:sz w:val="24"/>
          <w:szCs w:val="24"/>
        </w:rPr>
        <w:t>septiembre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del 2023</w:t>
      </w:r>
    </w:p>
    <w:p w14:paraId="23557716" w14:textId="2B750D56" w:rsidR="00DC4F40" w:rsidRPr="00DF409F" w:rsidRDefault="00E10C4D" w:rsidP="00DF409F">
      <w:pPr>
        <w:ind w:firstLine="0"/>
        <w:rPr>
          <w:sz w:val="28"/>
          <w:lang w:val="es-MX"/>
        </w:rPr>
      </w:pPr>
      <w:r w:rsidRPr="00E10C4D">
        <w:rPr>
          <w:sz w:val="28"/>
          <w:lang w:val="es-MX"/>
        </w:rPr>
        <w:br w:type="page"/>
      </w:r>
      <w:bookmarkStart w:id="1" w:name="PointTmp"/>
    </w:p>
    <w:bookmarkEnd w:id="1"/>
    <w:p w14:paraId="24393DD2" w14:textId="68E974EB" w:rsidR="000C50BD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F375B1F" wp14:editId="7E792A7E">
            <wp:extent cx="5612130" cy="924560"/>
            <wp:effectExtent l="0" t="0" r="7620" b="8890"/>
            <wp:docPr id="12521382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38237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E8AD" w14:textId="4E58FA42" w:rsidR="00A036ED" w:rsidRDefault="00F53856" w:rsidP="000C50BD">
      <w:pPr>
        <w:ind w:firstLine="0"/>
      </w:pPr>
      <w:r>
        <w:rPr>
          <w:noProof/>
        </w:rPr>
        <w:drawing>
          <wp:inline distT="0" distB="0" distL="0" distR="0" wp14:anchorId="780858D1" wp14:editId="1FF5811A">
            <wp:extent cx="5612130" cy="3667125"/>
            <wp:effectExtent l="76200" t="76200" r="140970" b="142875"/>
            <wp:docPr id="132723655" name="Imagen 2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655" name="Imagen 2" descr="Imagen que contiene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39F74" w14:textId="28DE765F" w:rsidR="00F53856" w:rsidRDefault="00A036ED" w:rsidP="00A036ED">
      <w:pPr>
        <w:spacing w:after="0"/>
        <w:ind w:firstLine="0"/>
        <w:jc w:val="left"/>
      </w:pPr>
      <w:r>
        <w:br w:type="page"/>
      </w:r>
    </w:p>
    <w:p w14:paraId="008130FC" w14:textId="0F420A7C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739902A6" wp14:editId="49D16182">
            <wp:extent cx="2657846" cy="895475"/>
            <wp:effectExtent l="0" t="0" r="9525" b="0"/>
            <wp:docPr id="1292406691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6691" name="Imagen 3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A2EF" w14:textId="37B23C8F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72FA1767" wp14:editId="43D8FD6D">
            <wp:extent cx="5612130" cy="2916555"/>
            <wp:effectExtent l="76200" t="76200" r="140970" b="131445"/>
            <wp:docPr id="474707505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07505" name="Imagen 4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E0EF2" w14:textId="79037735" w:rsidR="00A036ED" w:rsidRDefault="00F53856" w:rsidP="000C50BD">
      <w:pPr>
        <w:ind w:firstLine="0"/>
      </w:pPr>
      <w:r>
        <w:rPr>
          <w:noProof/>
        </w:rPr>
        <w:drawing>
          <wp:inline distT="0" distB="0" distL="0" distR="0" wp14:anchorId="7991BAD0" wp14:editId="094EF107">
            <wp:extent cx="5612130" cy="2718435"/>
            <wp:effectExtent l="76200" t="76200" r="140970" b="139065"/>
            <wp:docPr id="1251908928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8928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BAC07" w14:textId="6AB4236C" w:rsidR="00F53856" w:rsidRDefault="00A036ED" w:rsidP="00A036ED">
      <w:pPr>
        <w:spacing w:after="0"/>
        <w:ind w:firstLine="0"/>
        <w:jc w:val="left"/>
      </w:pPr>
      <w:r>
        <w:br w:type="page"/>
      </w:r>
    </w:p>
    <w:p w14:paraId="62124C5B" w14:textId="1873A3F2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276537D5" wp14:editId="3360BD2E">
            <wp:extent cx="3210373" cy="790685"/>
            <wp:effectExtent l="0" t="0" r="9525" b="9525"/>
            <wp:docPr id="1778218467" name="Imagen 6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8467" name="Imagen 6" descr="Imagen que contiene 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FB0" w14:textId="28B2EAF1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1C4F137D" wp14:editId="7747CA86">
            <wp:extent cx="5612130" cy="3842385"/>
            <wp:effectExtent l="76200" t="76200" r="140970" b="139065"/>
            <wp:docPr id="946968545" name="Imagen 7" descr="Texto, Cart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8545" name="Imagen 7" descr="Texto, Cart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BA4C0" w14:textId="4166A9B9" w:rsidR="00A036ED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2C11142" wp14:editId="12FA44A4">
            <wp:extent cx="5612130" cy="4262120"/>
            <wp:effectExtent l="76200" t="76200" r="140970" b="138430"/>
            <wp:docPr id="551084812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84812" name="Imagen 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2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6EF4A" w14:textId="38994612" w:rsidR="00F53856" w:rsidRDefault="00A036ED" w:rsidP="00A036ED">
      <w:pPr>
        <w:spacing w:after="0"/>
        <w:ind w:firstLine="0"/>
        <w:jc w:val="left"/>
      </w:pPr>
      <w:r>
        <w:br w:type="page"/>
      </w:r>
    </w:p>
    <w:p w14:paraId="2395BD98" w14:textId="3D2CBF39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78B0B8EF" wp14:editId="0232E8EF">
            <wp:extent cx="5612130" cy="920115"/>
            <wp:effectExtent l="0" t="0" r="7620" b="0"/>
            <wp:docPr id="1622420410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0410" name="Imagen 9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E2C" w14:textId="17FCB448" w:rsidR="00F53856" w:rsidRDefault="00F53856" w:rsidP="000C50BD">
      <w:pPr>
        <w:ind w:firstLine="0"/>
      </w:pPr>
      <w:r>
        <w:rPr>
          <w:noProof/>
        </w:rPr>
        <w:drawing>
          <wp:inline distT="0" distB="0" distL="0" distR="0" wp14:anchorId="6A734F1B" wp14:editId="5F30622C">
            <wp:extent cx="5612130" cy="6884670"/>
            <wp:effectExtent l="76200" t="76200" r="140970" b="125730"/>
            <wp:docPr id="1737374511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4511" name="Imagen 1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8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002C3" w14:textId="34F43113" w:rsidR="00F53856" w:rsidRDefault="00F53856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47300F8" wp14:editId="0B165FD3">
            <wp:extent cx="5612130" cy="1958975"/>
            <wp:effectExtent l="76200" t="76200" r="140970" b="136525"/>
            <wp:docPr id="348074718" name="Imagen 11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4718" name="Imagen 11" descr="Un dibujo de un pizarrón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D1DED" w14:textId="77777777" w:rsidR="00375B61" w:rsidRDefault="00375B61" w:rsidP="000C50BD">
      <w:pPr>
        <w:ind w:firstLine="0"/>
      </w:pPr>
    </w:p>
    <w:p w14:paraId="61C9C200" w14:textId="7E2F52FC" w:rsidR="00A036ED" w:rsidRDefault="00375B61" w:rsidP="000C50BD">
      <w:pPr>
        <w:ind w:firstLine="0"/>
      </w:pPr>
      <w:r>
        <w:rPr>
          <w:noProof/>
        </w:rPr>
        <w:drawing>
          <wp:inline distT="0" distB="0" distL="0" distR="0" wp14:anchorId="575596EB" wp14:editId="3EABC513">
            <wp:extent cx="5612130" cy="2185035"/>
            <wp:effectExtent l="76200" t="76200" r="140970" b="139065"/>
            <wp:docPr id="652260001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0001" name="Imagen 1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0309C" wp14:editId="0763BAF2">
            <wp:extent cx="5612130" cy="2494915"/>
            <wp:effectExtent l="76200" t="76200" r="140970" b="133985"/>
            <wp:docPr id="1899598870" name="Imagen 1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8870" name="Imagen 1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6462F" w14:textId="360FD291" w:rsidR="00375B61" w:rsidRDefault="00A036ED" w:rsidP="00A036ED">
      <w:pPr>
        <w:spacing w:after="0"/>
        <w:ind w:firstLine="0"/>
        <w:jc w:val="left"/>
      </w:pPr>
      <w:r>
        <w:br w:type="page"/>
      </w:r>
    </w:p>
    <w:p w14:paraId="7240293E" w14:textId="34C50C91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67FE8A7" wp14:editId="307469FF">
            <wp:extent cx="3210373" cy="628738"/>
            <wp:effectExtent l="0" t="0" r="0" b="0"/>
            <wp:docPr id="554347646" name="Imagen 14" descr="Imagen de la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7646" name="Imagen 14" descr="Imagen de la pantalla de un celular con texto e imagen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F7BD" w14:textId="77777777" w:rsidR="00375B61" w:rsidRDefault="00375B61" w:rsidP="000C50BD">
      <w:pPr>
        <w:ind w:firstLine="0"/>
      </w:pPr>
    </w:p>
    <w:p w14:paraId="678C319C" w14:textId="7B67BC30" w:rsidR="00F53856" w:rsidRDefault="00375B61" w:rsidP="000C50BD">
      <w:pPr>
        <w:ind w:firstLine="0"/>
      </w:pPr>
      <w:r>
        <w:rPr>
          <w:noProof/>
        </w:rPr>
        <w:drawing>
          <wp:inline distT="0" distB="0" distL="0" distR="0" wp14:anchorId="6AD3B4A8" wp14:editId="5A489ABB">
            <wp:extent cx="5612130" cy="4566920"/>
            <wp:effectExtent l="76200" t="76200" r="140970" b="138430"/>
            <wp:docPr id="26213387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387" name="Imagen 1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6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3195" w14:textId="098B247A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E07DE67" wp14:editId="72286D61">
            <wp:extent cx="5612130" cy="3459480"/>
            <wp:effectExtent l="76200" t="76200" r="140970" b="140970"/>
            <wp:docPr id="1569843308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3308" name="Imagen 1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5EA64" w14:textId="14242324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4D92669D" wp14:editId="175E6EF6">
            <wp:extent cx="5612130" cy="3717925"/>
            <wp:effectExtent l="76200" t="76200" r="140970" b="130175"/>
            <wp:docPr id="2135592231" name="Imagen 17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92231" name="Imagen 17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6299D" w14:textId="77C451D6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41847774" wp14:editId="604B7FA5">
            <wp:extent cx="5612130" cy="804545"/>
            <wp:effectExtent l="0" t="0" r="7620" b="0"/>
            <wp:docPr id="1939752744" name="Imagen 18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2744" name="Imagen 18" descr="Diagram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B3B" w14:textId="1112C208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2D0CDA1D" wp14:editId="6B95B5C5">
            <wp:extent cx="5612130" cy="6695440"/>
            <wp:effectExtent l="76200" t="76200" r="140970" b="124460"/>
            <wp:docPr id="148372121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121" name="Imagen 1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95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5502D" w14:textId="6F148CA3" w:rsidR="00A036ED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219E089D" wp14:editId="314247BF">
            <wp:extent cx="5612130" cy="4370070"/>
            <wp:effectExtent l="76200" t="76200" r="140970" b="125730"/>
            <wp:docPr id="188121396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3960" name="Imagen 2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16B1A" w14:textId="74ADECF1" w:rsidR="00230E95" w:rsidRDefault="00230E95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4F67CFA3" wp14:editId="4E27F8FF">
            <wp:extent cx="5487166" cy="4544059"/>
            <wp:effectExtent l="0" t="0" r="0" b="9525"/>
            <wp:docPr id="1599954553" name="Imagen 37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4553" name="Imagen 1599954553" descr="Scope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E96" w14:textId="77777777" w:rsidR="00230E95" w:rsidRDefault="00230E95" w:rsidP="00A036ED">
      <w:pPr>
        <w:spacing w:after="0"/>
        <w:ind w:firstLine="0"/>
        <w:jc w:val="left"/>
        <w:rPr>
          <w:b/>
          <w:bCs/>
        </w:rPr>
      </w:pPr>
      <w:proofErr w:type="spellStart"/>
      <w:r>
        <w:rPr>
          <w:b/>
          <w:bCs/>
        </w:rPr>
        <w:t>Gráfica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función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transferencia</w:t>
      </w:r>
      <w:proofErr w:type="spellEnd"/>
    </w:p>
    <w:p w14:paraId="34F79D27" w14:textId="77777777" w:rsidR="00230E95" w:rsidRDefault="00230E95" w:rsidP="00A036ED">
      <w:pPr>
        <w:spacing w:after="0"/>
        <w:ind w:firstLine="0"/>
        <w:jc w:val="left"/>
        <w:rPr>
          <w:b/>
          <w:bCs/>
        </w:rPr>
      </w:pPr>
    </w:p>
    <w:p w14:paraId="25F45189" w14:textId="77777777" w:rsidR="00230E95" w:rsidRDefault="00230E95" w:rsidP="00A036ED">
      <w:pPr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F4F6272" wp14:editId="7AEDD3EA">
            <wp:extent cx="5487166" cy="4525006"/>
            <wp:effectExtent l="0" t="0" r="0" b="9525"/>
            <wp:docPr id="1779784766" name="Imagen 38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4766" name="Imagen 1779784766" descr="Scop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6DD" w14:textId="4C8FA83F" w:rsidR="00375B61" w:rsidRDefault="00230E95" w:rsidP="00A036ED">
      <w:pPr>
        <w:spacing w:after="0"/>
        <w:ind w:firstLine="0"/>
        <w:jc w:val="left"/>
      </w:pPr>
      <w:proofErr w:type="spellStart"/>
      <w:r>
        <w:rPr>
          <w:b/>
          <w:bCs/>
        </w:rPr>
        <w:t>Gráfica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ecuación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diferencial</w:t>
      </w:r>
      <w:proofErr w:type="spellEnd"/>
      <w:r w:rsidR="00A036ED">
        <w:br w:type="page"/>
      </w:r>
    </w:p>
    <w:p w14:paraId="4D7452F6" w14:textId="3FC196AC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0BE139D" wp14:editId="38039221">
            <wp:extent cx="5612130" cy="775335"/>
            <wp:effectExtent l="0" t="0" r="7620" b="5715"/>
            <wp:docPr id="245962192" name="Imagen 2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62192" name="Imagen 21" descr="Diagrama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A09D" w14:textId="77777777" w:rsidR="00375B61" w:rsidRDefault="00375B61" w:rsidP="000C50BD">
      <w:pPr>
        <w:ind w:firstLine="0"/>
      </w:pPr>
    </w:p>
    <w:p w14:paraId="35B0D552" w14:textId="03BCA7DE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1552E1EE" wp14:editId="0661EEE3">
            <wp:extent cx="5612130" cy="6836410"/>
            <wp:effectExtent l="76200" t="76200" r="140970" b="135890"/>
            <wp:docPr id="347162848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2848" name="Imagen 2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3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0F765" w14:textId="2E50FE95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BF5399F" wp14:editId="274A8611">
            <wp:extent cx="5612130" cy="4147820"/>
            <wp:effectExtent l="76200" t="76200" r="140970" b="138430"/>
            <wp:docPr id="274098514" name="Imagen 23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98514" name="Imagen 23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7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ECD0C" w14:textId="0354539F" w:rsidR="00564339" w:rsidRDefault="00564339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518ADDD" wp14:editId="2ED2CC7B">
            <wp:extent cx="5487166" cy="5430008"/>
            <wp:effectExtent l="0" t="0" r="0" b="0"/>
            <wp:docPr id="28862252" name="Imagen 29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252" name="Imagen 28862252" descr="Scope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4D22" w14:textId="3BB1ABC9" w:rsidR="00564339" w:rsidRPr="00564339" w:rsidRDefault="00564339" w:rsidP="000C50BD">
      <w:pPr>
        <w:ind w:firstLine="0"/>
        <w:rPr>
          <w:b/>
          <w:bCs/>
        </w:rPr>
      </w:pPr>
      <w:proofErr w:type="spellStart"/>
      <w:r w:rsidRPr="00564339">
        <w:rPr>
          <w:b/>
          <w:bCs/>
        </w:rPr>
        <w:t>Gráfica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función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transferencia</w:t>
      </w:r>
      <w:proofErr w:type="spellEnd"/>
    </w:p>
    <w:p w14:paraId="5B9DCEDA" w14:textId="5E1B9C66" w:rsidR="00564339" w:rsidRDefault="00564339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644BD004" wp14:editId="59144409">
            <wp:extent cx="5487166" cy="4782217"/>
            <wp:effectExtent l="0" t="0" r="0" b="0"/>
            <wp:docPr id="306048153" name="Imagen 28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8153" name="Imagen 306048153" descr="Scop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D67" w14:textId="32267364" w:rsidR="007D7133" w:rsidRDefault="007D7133" w:rsidP="000C50BD">
      <w:pPr>
        <w:ind w:firstLine="0"/>
        <w:rPr>
          <w:b/>
          <w:bCs/>
        </w:rPr>
      </w:pPr>
      <w:proofErr w:type="spellStart"/>
      <w:r w:rsidRPr="007D7133">
        <w:rPr>
          <w:b/>
          <w:bCs/>
        </w:rPr>
        <w:t>Gráfica</w:t>
      </w:r>
      <w:proofErr w:type="spellEnd"/>
      <w:r w:rsidRPr="007D7133">
        <w:rPr>
          <w:b/>
          <w:bCs/>
        </w:rPr>
        <w:t xml:space="preserve"> de </w:t>
      </w:r>
      <w:proofErr w:type="spellStart"/>
      <w:r w:rsidRPr="007D7133">
        <w:rPr>
          <w:b/>
          <w:bCs/>
        </w:rPr>
        <w:t>ecuación</w:t>
      </w:r>
      <w:proofErr w:type="spellEnd"/>
      <w:r w:rsidRPr="007D7133">
        <w:rPr>
          <w:b/>
          <w:bCs/>
        </w:rPr>
        <w:t xml:space="preserve"> </w:t>
      </w:r>
      <w:proofErr w:type="spellStart"/>
      <w:r w:rsidRPr="007D7133">
        <w:rPr>
          <w:b/>
          <w:bCs/>
        </w:rPr>
        <w:t>diferencial</w:t>
      </w:r>
      <w:proofErr w:type="spellEnd"/>
      <w:r w:rsidRPr="007D7133">
        <w:rPr>
          <w:b/>
          <w:bCs/>
        </w:rPr>
        <w:t xml:space="preserve"> </w:t>
      </w:r>
    </w:p>
    <w:p w14:paraId="269B05D4" w14:textId="78DE83E8" w:rsidR="007D7133" w:rsidRPr="007D7133" w:rsidRDefault="00A036ED" w:rsidP="000C5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774D2D" wp14:editId="103F0E72">
            <wp:extent cx="5487166" cy="4887007"/>
            <wp:effectExtent l="0" t="0" r="0" b="8890"/>
            <wp:docPr id="373698612" name="Imagen 33" descr="Sco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8612" name="Imagen 373698612" descr="Scope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6D84" w14:textId="66BAADE1" w:rsidR="00564339" w:rsidRDefault="007D7133" w:rsidP="000C50BD">
      <w:pPr>
        <w:ind w:firstLine="0"/>
        <w:rPr>
          <w:b/>
          <w:bCs/>
        </w:rPr>
      </w:pPr>
      <w:proofErr w:type="spellStart"/>
      <w:r w:rsidRPr="00A036ED">
        <w:rPr>
          <w:b/>
          <w:bCs/>
        </w:rPr>
        <w:t>Gráfica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función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tiempo</w:t>
      </w:r>
      <w:proofErr w:type="spellEnd"/>
    </w:p>
    <w:p w14:paraId="0485CD33" w14:textId="1C1DCEC2" w:rsidR="00A036ED" w:rsidRPr="00A036ED" w:rsidRDefault="00A036ED" w:rsidP="00A036ED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D581BE0" w14:textId="73C4A93D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5A9D737B" wp14:editId="032C8715">
            <wp:extent cx="5612130" cy="745490"/>
            <wp:effectExtent l="0" t="0" r="7620" b="0"/>
            <wp:docPr id="1205123578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3578" name="Imagen 25" descr="Imagen que contien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005A" w14:textId="1D7A7023" w:rsidR="00375B61" w:rsidRDefault="00375B61" w:rsidP="000C50BD">
      <w:pPr>
        <w:ind w:firstLine="0"/>
      </w:pPr>
      <w:r>
        <w:rPr>
          <w:noProof/>
        </w:rPr>
        <w:drawing>
          <wp:inline distT="0" distB="0" distL="0" distR="0" wp14:anchorId="5FE5A82A" wp14:editId="2D5827F5">
            <wp:extent cx="5612130" cy="6974840"/>
            <wp:effectExtent l="76200" t="76200" r="140970" b="130810"/>
            <wp:docPr id="1047330967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0967" name="Imagen 2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7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A3CA9" w14:textId="4E065D64" w:rsidR="00375B61" w:rsidRDefault="00375B61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0628FAEB" wp14:editId="7357F302">
            <wp:extent cx="5612130" cy="3992880"/>
            <wp:effectExtent l="76200" t="76200" r="140970" b="140970"/>
            <wp:docPr id="1686620469" name="Imagen 27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20469" name="Imagen 27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D4FD3" w14:textId="77777777" w:rsidR="00375B61" w:rsidRDefault="00375B61" w:rsidP="000C50BD">
      <w:pPr>
        <w:ind w:firstLine="0"/>
      </w:pPr>
    </w:p>
    <w:p w14:paraId="10F53FB5" w14:textId="6AA5F0E7" w:rsidR="00E0730C" w:rsidRDefault="00E0730C" w:rsidP="00E0730C">
      <w:pPr>
        <w:ind w:firstLine="0"/>
      </w:pPr>
      <w:r>
        <w:rPr>
          <w:noProof/>
        </w:rPr>
        <w:lastRenderedPageBreak/>
        <w:drawing>
          <wp:inline distT="0" distB="0" distL="0" distR="0" wp14:anchorId="7B17B338" wp14:editId="0E37E149">
            <wp:extent cx="5487166" cy="4544059"/>
            <wp:effectExtent l="0" t="0" r="0" b="9525"/>
            <wp:docPr id="2122625517" name="Imagen 34" descr="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5517" name="Imagen 2122625517" descr="Scope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A78" w14:textId="77777777" w:rsidR="00E0730C" w:rsidRPr="00564339" w:rsidRDefault="00E0730C" w:rsidP="00E0730C">
      <w:pPr>
        <w:ind w:firstLine="0"/>
        <w:rPr>
          <w:b/>
          <w:bCs/>
        </w:rPr>
      </w:pPr>
      <w:proofErr w:type="spellStart"/>
      <w:r w:rsidRPr="00564339">
        <w:rPr>
          <w:b/>
          <w:bCs/>
        </w:rPr>
        <w:t>Gráfica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función</w:t>
      </w:r>
      <w:proofErr w:type="spellEnd"/>
      <w:r w:rsidRPr="00564339">
        <w:rPr>
          <w:b/>
          <w:bCs/>
        </w:rPr>
        <w:t xml:space="preserve"> de </w:t>
      </w:r>
      <w:proofErr w:type="spellStart"/>
      <w:r w:rsidRPr="00564339">
        <w:rPr>
          <w:b/>
          <w:bCs/>
        </w:rPr>
        <w:t>transferencia</w:t>
      </w:r>
      <w:proofErr w:type="spellEnd"/>
    </w:p>
    <w:p w14:paraId="412D7B69" w14:textId="3F41B931" w:rsidR="00E0730C" w:rsidRDefault="00E0730C" w:rsidP="00E0730C">
      <w:pPr>
        <w:ind w:firstLine="0"/>
      </w:pPr>
      <w:r>
        <w:rPr>
          <w:noProof/>
        </w:rPr>
        <w:lastRenderedPageBreak/>
        <w:drawing>
          <wp:inline distT="0" distB="0" distL="0" distR="0" wp14:anchorId="576A6A76" wp14:editId="1CD15726">
            <wp:extent cx="5487166" cy="4525006"/>
            <wp:effectExtent l="0" t="0" r="0" b="9525"/>
            <wp:docPr id="309090880" name="Imagen 35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0880" name="Imagen 309090880" descr="Scop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3F5E" w14:textId="77777777" w:rsidR="00E0730C" w:rsidRDefault="00E0730C" w:rsidP="00E0730C">
      <w:pPr>
        <w:ind w:firstLine="0"/>
        <w:rPr>
          <w:b/>
          <w:bCs/>
        </w:rPr>
      </w:pPr>
      <w:proofErr w:type="spellStart"/>
      <w:r w:rsidRPr="007D7133">
        <w:rPr>
          <w:b/>
          <w:bCs/>
        </w:rPr>
        <w:t>Gráfica</w:t>
      </w:r>
      <w:proofErr w:type="spellEnd"/>
      <w:r w:rsidRPr="007D7133">
        <w:rPr>
          <w:b/>
          <w:bCs/>
        </w:rPr>
        <w:t xml:space="preserve"> de </w:t>
      </w:r>
      <w:proofErr w:type="spellStart"/>
      <w:r w:rsidRPr="007D7133">
        <w:rPr>
          <w:b/>
          <w:bCs/>
        </w:rPr>
        <w:t>ecuación</w:t>
      </w:r>
      <w:proofErr w:type="spellEnd"/>
      <w:r w:rsidRPr="007D7133">
        <w:rPr>
          <w:b/>
          <w:bCs/>
        </w:rPr>
        <w:t xml:space="preserve"> </w:t>
      </w:r>
      <w:proofErr w:type="spellStart"/>
      <w:r w:rsidRPr="007D7133">
        <w:rPr>
          <w:b/>
          <w:bCs/>
        </w:rPr>
        <w:t>diferencial</w:t>
      </w:r>
      <w:proofErr w:type="spellEnd"/>
      <w:r w:rsidRPr="007D7133">
        <w:rPr>
          <w:b/>
          <w:bCs/>
        </w:rPr>
        <w:t xml:space="preserve"> </w:t>
      </w:r>
    </w:p>
    <w:p w14:paraId="375FB2EB" w14:textId="30F29624" w:rsidR="00E0730C" w:rsidRPr="007D7133" w:rsidRDefault="00E0730C" w:rsidP="00E0730C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76A7EF" wp14:editId="16D98F01">
            <wp:extent cx="5487166" cy="4591691"/>
            <wp:effectExtent l="0" t="0" r="0" b="0"/>
            <wp:docPr id="619363017" name="Imagen 36" descr="Sco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3017" name="Imagen 619363017" descr="Scope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CEE" w14:textId="77777777" w:rsidR="00E0730C" w:rsidRDefault="00E0730C" w:rsidP="00E0730C">
      <w:pPr>
        <w:ind w:firstLine="0"/>
        <w:rPr>
          <w:b/>
          <w:bCs/>
        </w:rPr>
      </w:pPr>
      <w:proofErr w:type="spellStart"/>
      <w:r w:rsidRPr="00A036ED">
        <w:rPr>
          <w:b/>
          <w:bCs/>
        </w:rPr>
        <w:t>Gráfica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función</w:t>
      </w:r>
      <w:proofErr w:type="spellEnd"/>
      <w:r w:rsidRPr="00A036ED">
        <w:rPr>
          <w:b/>
          <w:bCs/>
        </w:rPr>
        <w:t xml:space="preserve"> del </w:t>
      </w:r>
      <w:proofErr w:type="spellStart"/>
      <w:r w:rsidRPr="00A036ED">
        <w:rPr>
          <w:b/>
          <w:bCs/>
        </w:rPr>
        <w:t>tiempo</w:t>
      </w:r>
      <w:proofErr w:type="spellEnd"/>
    </w:p>
    <w:p w14:paraId="4D9994F4" w14:textId="77777777" w:rsidR="00375B61" w:rsidRDefault="00375B61" w:rsidP="000C50BD">
      <w:pPr>
        <w:ind w:firstLine="0"/>
      </w:pPr>
    </w:p>
    <w:p w14:paraId="00CBC8EB" w14:textId="77777777" w:rsidR="00375B61" w:rsidRDefault="00375B61" w:rsidP="000C50BD">
      <w:pPr>
        <w:ind w:firstLine="0"/>
      </w:pPr>
    </w:p>
    <w:p w14:paraId="539D698F" w14:textId="77777777" w:rsidR="00375B61" w:rsidRDefault="00375B61" w:rsidP="000C50BD">
      <w:pPr>
        <w:ind w:firstLine="0"/>
      </w:pPr>
    </w:p>
    <w:p w14:paraId="3A7CE6F0" w14:textId="7F9939BF" w:rsidR="00F53856" w:rsidRPr="000C50BD" w:rsidRDefault="00F53856" w:rsidP="000C50BD">
      <w:pPr>
        <w:ind w:firstLine="0"/>
      </w:pPr>
    </w:p>
    <w:sectPr w:rsidR="00F53856" w:rsidRPr="000C50BD" w:rsidSect="00A036ED">
      <w:headerReference w:type="default" r:id="rId43"/>
      <w:pgSz w:w="12240" w:h="15840" w:code="1"/>
      <w:pgMar w:top="1418" w:right="1701" w:bottom="993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86ED2" w14:textId="77777777" w:rsidR="00347FC8" w:rsidRDefault="00347FC8">
      <w:r>
        <w:separator/>
      </w:r>
    </w:p>
  </w:endnote>
  <w:endnote w:type="continuationSeparator" w:id="0">
    <w:p w14:paraId="3A7D2AE3" w14:textId="77777777" w:rsidR="00347FC8" w:rsidRDefault="00347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43353" w14:textId="77777777" w:rsidR="00347FC8" w:rsidRDefault="00347FC8"/>
  </w:footnote>
  <w:footnote w:type="continuationSeparator" w:id="0">
    <w:p w14:paraId="3440DABE" w14:textId="77777777" w:rsidR="00347FC8" w:rsidRDefault="00347F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num w:numId="1" w16cid:durableId="702874226">
    <w:abstractNumId w:val="0"/>
  </w:num>
  <w:num w:numId="2" w16cid:durableId="605038367">
    <w:abstractNumId w:val="2"/>
  </w:num>
  <w:num w:numId="3" w16cid:durableId="859466283">
    <w:abstractNumId w:val="1"/>
  </w:num>
  <w:num w:numId="4" w16cid:durableId="304285124">
    <w:abstractNumId w:val="4"/>
  </w:num>
  <w:num w:numId="5" w16cid:durableId="154876115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42E13"/>
    <w:rsid w:val="000478CA"/>
    <w:rsid w:val="00051D08"/>
    <w:rsid w:val="000854F0"/>
    <w:rsid w:val="000943DF"/>
    <w:rsid w:val="000A168B"/>
    <w:rsid w:val="000A237A"/>
    <w:rsid w:val="000A7682"/>
    <w:rsid w:val="000C50BD"/>
    <w:rsid w:val="000D2BDE"/>
    <w:rsid w:val="00104BB0"/>
    <w:rsid w:val="0010794E"/>
    <w:rsid w:val="00121250"/>
    <w:rsid w:val="0013354F"/>
    <w:rsid w:val="001364A0"/>
    <w:rsid w:val="001419A3"/>
    <w:rsid w:val="00143F2E"/>
    <w:rsid w:val="00144E72"/>
    <w:rsid w:val="00153706"/>
    <w:rsid w:val="00156803"/>
    <w:rsid w:val="00175C48"/>
    <w:rsid w:val="001768FF"/>
    <w:rsid w:val="00195366"/>
    <w:rsid w:val="001A60B1"/>
    <w:rsid w:val="001B36B1"/>
    <w:rsid w:val="001E7B7A"/>
    <w:rsid w:val="001F4C5C"/>
    <w:rsid w:val="00204478"/>
    <w:rsid w:val="00214E2E"/>
    <w:rsid w:val="00216141"/>
    <w:rsid w:val="00217186"/>
    <w:rsid w:val="00230E95"/>
    <w:rsid w:val="002434A1"/>
    <w:rsid w:val="00263943"/>
    <w:rsid w:val="00267B35"/>
    <w:rsid w:val="002717A0"/>
    <w:rsid w:val="00274D92"/>
    <w:rsid w:val="0029056D"/>
    <w:rsid w:val="002D0DF8"/>
    <w:rsid w:val="002D2B40"/>
    <w:rsid w:val="002D669C"/>
    <w:rsid w:val="002E284B"/>
    <w:rsid w:val="002F7910"/>
    <w:rsid w:val="00335F7C"/>
    <w:rsid w:val="003427CE"/>
    <w:rsid w:val="00347FC8"/>
    <w:rsid w:val="00360269"/>
    <w:rsid w:val="00362D7C"/>
    <w:rsid w:val="00365830"/>
    <w:rsid w:val="0037551B"/>
    <w:rsid w:val="00375B61"/>
    <w:rsid w:val="00380A04"/>
    <w:rsid w:val="00392DBA"/>
    <w:rsid w:val="003B5513"/>
    <w:rsid w:val="003C1F1A"/>
    <w:rsid w:val="003C3322"/>
    <w:rsid w:val="003C68C2"/>
    <w:rsid w:val="003D4CAE"/>
    <w:rsid w:val="003E5389"/>
    <w:rsid w:val="003E5C73"/>
    <w:rsid w:val="003F26BD"/>
    <w:rsid w:val="003F52AD"/>
    <w:rsid w:val="00407B08"/>
    <w:rsid w:val="00427044"/>
    <w:rsid w:val="0043144F"/>
    <w:rsid w:val="00431BFA"/>
    <w:rsid w:val="004353CF"/>
    <w:rsid w:val="00445B2D"/>
    <w:rsid w:val="004631BC"/>
    <w:rsid w:val="004661C6"/>
    <w:rsid w:val="00474E7E"/>
    <w:rsid w:val="00475467"/>
    <w:rsid w:val="00484761"/>
    <w:rsid w:val="00484DD5"/>
    <w:rsid w:val="004A52B2"/>
    <w:rsid w:val="004C1E16"/>
    <w:rsid w:val="004C2543"/>
    <w:rsid w:val="004C32FD"/>
    <w:rsid w:val="004C5063"/>
    <w:rsid w:val="004D15CA"/>
    <w:rsid w:val="004D3010"/>
    <w:rsid w:val="004D7523"/>
    <w:rsid w:val="004E3E4C"/>
    <w:rsid w:val="004F1951"/>
    <w:rsid w:val="004F23A0"/>
    <w:rsid w:val="005003E3"/>
    <w:rsid w:val="005035DC"/>
    <w:rsid w:val="005052CD"/>
    <w:rsid w:val="00510B74"/>
    <w:rsid w:val="0054624D"/>
    <w:rsid w:val="00550A26"/>
    <w:rsid w:val="00550BF5"/>
    <w:rsid w:val="00564339"/>
    <w:rsid w:val="00567A70"/>
    <w:rsid w:val="005A2A15"/>
    <w:rsid w:val="005A715F"/>
    <w:rsid w:val="005B53CF"/>
    <w:rsid w:val="005C3A92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4BEC"/>
    <w:rsid w:val="006E2814"/>
    <w:rsid w:val="00710636"/>
    <w:rsid w:val="0071233B"/>
    <w:rsid w:val="00725B45"/>
    <w:rsid w:val="00736B31"/>
    <w:rsid w:val="0075293A"/>
    <w:rsid w:val="00776E19"/>
    <w:rsid w:val="00792D6A"/>
    <w:rsid w:val="007C4336"/>
    <w:rsid w:val="007D7133"/>
    <w:rsid w:val="007E74E7"/>
    <w:rsid w:val="007F4BC1"/>
    <w:rsid w:val="007F7AA6"/>
    <w:rsid w:val="00823624"/>
    <w:rsid w:val="00834762"/>
    <w:rsid w:val="00837E47"/>
    <w:rsid w:val="008518FE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D0BAC"/>
    <w:rsid w:val="009E484E"/>
    <w:rsid w:val="009F40FB"/>
    <w:rsid w:val="009F4286"/>
    <w:rsid w:val="00A036ED"/>
    <w:rsid w:val="00A05DBD"/>
    <w:rsid w:val="00A0679E"/>
    <w:rsid w:val="00A22FCB"/>
    <w:rsid w:val="00A3155F"/>
    <w:rsid w:val="00A33DCF"/>
    <w:rsid w:val="00A43077"/>
    <w:rsid w:val="00A472F1"/>
    <w:rsid w:val="00A5237D"/>
    <w:rsid w:val="00A554A3"/>
    <w:rsid w:val="00A73166"/>
    <w:rsid w:val="00A758EA"/>
    <w:rsid w:val="00A842A8"/>
    <w:rsid w:val="00A95C50"/>
    <w:rsid w:val="00AB79A6"/>
    <w:rsid w:val="00AC4850"/>
    <w:rsid w:val="00AC4991"/>
    <w:rsid w:val="00AD141A"/>
    <w:rsid w:val="00AE6411"/>
    <w:rsid w:val="00AF4D99"/>
    <w:rsid w:val="00B03AF2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C32FC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749B7"/>
    <w:rsid w:val="00C770E5"/>
    <w:rsid w:val="00C82D86"/>
    <w:rsid w:val="00CA44D5"/>
    <w:rsid w:val="00CB31FD"/>
    <w:rsid w:val="00CB4B8D"/>
    <w:rsid w:val="00CC0DDA"/>
    <w:rsid w:val="00CD0F62"/>
    <w:rsid w:val="00CD684F"/>
    <w:rsid w:val="00D06623"/>
    <w:rsid w:val="00D0720D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A258C"/>
    <w:rsid w:val="00DC447C"/>
    <w:rsid w:val="00DC45D8"/>
    <w:rsid w:val="00DC4F40"/>
    <w:rsid w:val="00DE07FA"/>
    <w:rsid w:val="00DF2DDE"/>
    <w:rsid w:val="00DF409F"/>
    <w:rsid w:val="00E01667"/>
    <w:rsid w:val="00E037DE"/>
    <w:rsid w:val="00E0730C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FFC"/>
    <w:rsid w:val="00EF10AC"/>
    <w:rsid w:val="00EF3366"/>
    <w:rsid w:val="00EF4701"/>
    <w:rsid w:val="00EF564E"/>
    <w:rsid w:val="00EF72B7"/>
    <w:rsid w:val="00F12E35"/>
    <w:rsid w:val="00F22198"/>
    <w:rsid w:val="00F33D49"/>
    <w:rsid w:val="00F3481E"/>
    <w:rsid w:val="00F53856"/>
    <w:rsid w:val="00F577F6"/>
    <w:rsid w:val="00F65266"/>
    <w:rsid w:val="00F751E1"/>
    <w:rsid w:val="00F94B89"/>
    <w:rsid w:val="00FA3FCF"/>
    <w:rsid w:val="00FC3C16"/>
    <w:rsid w:val="00FD0AFB"/>
    <w:rsid w:val="00FD347F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3816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3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A43077"/>
  </w:style>
  <w:style w:type="character" w:styleId="nfasis">
    <w:name w:val="Emphasis"/>
    <w:basedOn w:val="Fuentedeprrafopredeter"/>
    <w:qFormat/>
    <w:rsid w:val="000854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tmp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tmp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jpeg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header" Target="header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tmp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Kat10</b:Tag>
    <b:SourceType>Book</b:SourceType>
    <b:Guid>{484421D7-9BD9-455C-93D8-87674AD2097D}</b:Guid>
    <b:Title>Ingeniería de control moderna</b:Title>
    <b:Year>2010</b:Year>
    <b:Author>
      <b:Author>
        <b:NameList>
          <b:Person>
            <b:Last>Ogata</b:Last>
            <b:First>Katsuhiko</b:First>
          </b:Person>
        </b:NameList>
      </b:Author>
    </b:Author>
    <b:City>Madrid</b:City>
    <b:Publisher>Pearsdon</b:Publisher>
    <b:RefOrder>1</b:RefOrder>
  </b:Source>
  <b:Source>
    <b:Tag>Ric08</b:Tag>
    <b:SourceType>Book</b:SourceType>
    <b:Guid>{DE1985E9-0C61-45DA-BF80-494695F3AB0D}</b:Guid>
    <b:Author>
      <b:Author>
        <b:NameList>
          <b:Person>
            <b:Last>Richard C. Dorf</b:Last>
            <b:First>Robert</b:First>
            <b:Middle>H. Bishop</b:Middle>
          </b:Person>
        </b:NameList>
      </b:Author>
    </b:Author>
    <b:Title>Sistemas de Control Moderno</b:Title>
    <b:Year>2008</b:Year>
    <b:Publisher>Pearson Prentice-Hall</b:Publisher>
    <b:RefOrder>2</b:RefOrder>
  </b:Source>
  <b:Source>
    <b:Tag>Ben97</b:Tag>
    <b:SourceType>Book</b:SourceType>
    <b:Guid>{2412511A-E10D-40DC-A29F-798EE7E16FDB}</b:Guid>
    <b:Author>
      <b:Author>
        <b:NameList>
          <b:Person>
            <b:Last>Kuo.</b:Last>
            <b:First>Benjamín</b:First>
          </b:Person>
        </b:NameList>
      </b:Author>
    </b:Author>
    <b:Title>Sistemas de control automático</b:Title>
    <b:Year>1997</b:Year>
    <b:Publisher>Prentice-Hall</b:Publisher>
    <b:RefOrder>3</b:RefOrder>
  </b:Source>
</b:Sources>
</file>

<file path=customXml/itemProps1.xml><?xml version="1.0" encoding="utf-8"?>
<ds:datastoreItem xmlns:ds="http://schemas.openxmlformats.org/officeDocument/2006/customXml" ds:itemID="{2D56B834-3DB1-4173-8BCD-AAE19E38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</Template>
  <TotalTime>205</TotalTime>
  <Pages>23</Pages>
  <Words>95</Words>
  <Characters>524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618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8</cp:revision>
  <cp:lastPrinted>2023-08-27T20:50:00Z</cp:lastPrinted>
  <dcterms:created xsi:type="dcterms:W3CDTF">2023-08-19T20:37:00Z</dcterms:created>
  <dcterms:modified xsi:type="dcterms:W3CDTF">2023-09-17T21:34:00Z</dcterms:modified>
</cp:coreProperties>
</file>